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Enter Date:"/>
        <w:tag w:val="Enter Date:"/>
        <w:id w:val="-249270345"/>
        <w:placeholder>
          <w:docPart w:val="6650734FA37DBC4295365EE9CFC4DC6D"/>
        </w:placeholder>
        <w:temporary/>
        <w:showingPlcHdr/>
        <w15:appearance w15:val="hidden"/>
      </w:sdtPr>
      <w:sdtContent>
        <w:p w14:paraId="5F9DF3B0" w14:textId="77777777" w:rsidR="0041279D" w:rsidRPr="00620190" w:rsidRDefault="0041279D" w:rsidP="0041279D">
          <w:pPr>
            <w:pStyle w:val="Date"/>
          </w:pPr>
          <w:r w:rsidRPr="001B0C67">
            <w:t>Date</w:t>
          </w:r>
        </w:p>
      </w:sdtContent>
    </w:sdt>
    <w:p w14:paraId="499A8EDD" w14:textId="51D31CF6" w:rsidR="0041279D" w:rsidRPr="008B4DE3" w:rsidRDefault="0041279D" w:rsidP="0041279D">
      <w:pPr>
        <w:pStyle w:val="Date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940"/>
        <w:gridCol w:w="3420"/>
      </w:tblGrid>
      <w:tr w:rsidR="0041279D" w14:paraId="57456B91" w14:textId="77777777" w:rsidTr="00B0693D">
        <w:tc>
          <w:tcPr>
            <w:tcW w:w="5940" w:type="dxa"/>
          </w:tcPr>
          <w:p w14:paraId="49678BA7" w14:textId="77777777" w:rsidR="0041279D" w:rsidRPr="008B4DE3" w:rsidRDefault="0041279D" w:rsidP="00B0693D">
            <w:pPr>
              <w:pStyle w:val="Address"/>
            </w:pPr>
            <w:sdt>
              <w:sdtPr>
                <w:alias w:val="Enter Recipient:"/>
                <w:tag w:val="Enter Recipient:"/>
                <w:id w:val="584421075"/>
                <w:placeholder>
                  <w:docPart w:val="6F77859E4A7F6B45A874DBBF582EC43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Pr="001B0C67">
                  <w:rPr>
                    <w:b/>
                    <w:bCs/>
                  </w:rPr>
                  <w:t>Recipient</w:t>
                </w:r>
              </w:sdtContent>
            </w:sdt>
          </w:p>
          <w:p w14:paraId="24655791" w14:textId="77777777" w:rsidR="0041279D" w:rsidRPr="008B4DE3" w:rsidRDefault="0041279D" w:rsidP="00B0693D">
            <w:pPr>
              <w:pStyle w:val="Address"/>
            </w:pPr>
            <w:sdt>
              <w:sdtPr>
                <w:alias w:val="Enter Recipient Company:"/>
                <w:tag w:val="Enter Recipient Company:"/>
                <w:id w:val="475106335"/>
                <w:placeholder>
                  <w:docPart w:val="04728B121880C049A13EDF8F03CFB096"/>
                </w:placeholder>
                <w:temporary/>
                <w:showingPlcHdr/>
                <w15:appearance w15:val="hidden"/>
              </w:sdtPr>
              <w:sdtContent>
                <w:r w:rsidRPr="008B4DE3">
                  <w:t>Company</w:t>
                </w:r>
              </w:sdtContent>
            </w:sdt>
          </w:p>
          <w:p w14:paraId="5EDD1D9B" w14:textId="77777777" w:rsidR="0041279D" w:rsidRDefault="0041279D" w:rsidP="00B0693D">
            <w:pPr>
              <w:pStyle w:val="Address"/>
            </w:pPr>
            <w:sdt>
              <w:sdtPr>
                <w:alias w:val="Enter Recipient Street Address City, ST ZIP Code:"/>
                <w:tag w:val="Enter Recipient Street Address City, ST ZIP Code:"/>
                <w:id w:val="108783726"/>
                <w:placeholder>
                  <w:docPart w:val="A5027D37074335489BBF98D60C20145F"/>
                </w:placeholder>
                <w:temporary/>
                <w:showingPlcHdr/>
                <w15:appearance w15:val="hidden"/>
              </w:sdtPr>
              <w:sdtContent>
                <w:r w:rsidRPr="008B4DE3">
                  <w:t>Street Address</w:t>
                </w:r>
                <w:r w:rsidRPr="008B4DE3">
                  <w:br/>
                  <w:t>City, ST ZIP Code</w:t>
                </w:r>
              </w:sdtContent>
            </w:sdt>
          </w:p>
        </w:tc>
        <w:tc>
          <w:tcPr>
            <w:tcW w:w="3420" w:type="dxa"/>
          </w:tcPr>
          <w:p w14:paraId="41CAD7C3" w14:textId="77777777" w:rsidR="0041279D" w:rsidRDefault="0041279D" w:rsidP="0041279D">
            <w:pPr>
              <w:pStyle w:val="ContactInfo"/>
            </w:pPr>
            <w:r w:rsidRPr="008B4DE3">
              <w:rPr>
                <w:rFonts w:asciiTheme="majorHAnsi" w:hAnsiTheme="majorHAnsi"/>
              </w:rPr>
              <w:t xml:space="preserve">2101 Montopolis Dr., Unit 1 </w:t>
            </w:r>
            <w:r w:rsidRPr="008B4DE3">
              <w:rPr>
                <w:rFonts w:asciiTheme="majorHAnsi" w:hAnsiTheme="majorHAnsi"/>
              </w:rPr>
              <w:br/>
              <w:t>Austin, TX 78741</w:t>
            </w:r>
            <w:r>
              <w:rPr>
                <w:szCs w:val="24"/>
              </w:rPr>
              <w:br/>
            </w:r>
            <w:r w:rsidRPr="008B4DE3">
              <w:t>1-830-446-9366</w:t>
            </w:r>
          </w:p>
          <w:p w14:paraId="432B68B8" w14:textId="33ADDFD9" w:rsidR="0041279D" w:rsidRDefault="0041279D" w:rsidP="0041279D">
            <w:pPr>
              <w:pStyle w:val="ContactInfo"/>
              <w:rPr>
                <w:b/>
                <w:bCs/>
              </w:rPr>
            </w:pPr>
            <w:hyperlink r:id="rId10" w:history="1">
              <w:r>
                <w:rPr>
                  <w:rStyle w:val="Hyperlink"/>
                </w:rPr>
                <w:t>hello@vescapelabs.com</w:t>
              </w:r>
            </w:hyperlink>
            <w:r>
              <w:br/>
            </w:r>
          </w:p>
          <w:p w14:paraId="735D2445" w14:textId="406B79AE" w:rsidR="0041279D" w:rsidRPr="0041279D" w:rsidRDefault="0041279D" w:rsidP="00B0693D">
            <w:pPr>
              <w:pStyle w:val="ContactInfo"/>
              <w:rPr>
                <w:i/>
                <w:iCs/>
              </w:rPr>
            </w:pPr>
            <w:r w:rsidRPr="0041279D">
              <w:rPr>
                <w:b/>
                <w:bCs/>
                <w:i/>
                <w:iCs/>
              </w:rPr>
              <w:t>VESCAPELABS</w:t>
            </w:r>
            <w:r w:rsidRPr="0041279D">
              <w:rPr>
                <w:i/>
                <w:iCs/>
              </w:rPr>
              <w:t>.</w:t>
            </w:r>
            <w:r w:rsidRPr="0041279D">
              <w:rPr>
                <w:i/>
                <w:iCs/>
              </w:rPr>
              <w:t>COM</w:t>
            </w:r>
          </w:p>
        </w:tc>
      </w:tr>
    </w:tbl>
    <w:p w14:paraId="1D3C874C" w14:textId="77777777" w:rsidR="0041279D" w:rsidRPr="001B0C67" w:rsidRDefault="0041279D" w:rsidP="0041279D">
      <w:pPr>
        <w:pStyle w:val="Salutation"/>
      </w:pPr>
      <w:r w:rsidRPr="001B0C67">
        <w:t xml:space="preserve">Dear </w:t>
      </w:r>
      <w:sdt>
        <w:sdtPr>
          <w:alias w:val="Enter Recipient:"/>
          <w:tag w:val="Enter Recipient:"/>
          <w:id w:val="1696960955"/>
          <w:placeholder>
            <w:docPart w:val="D451B92845B7A94B93F3BE28A1F91F62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Pr="001B0C67">
            <w:t>Recipient</w:t>
          </w:r>
        </w:sdtContent>
      </w:sdt>
      <w:r w:rsidRPr="001B0C67">
        <w:t>:</w:t>
      </w:r>
    </w:p>
    <w:sdt>
      <w:sdtPr>
        <w:alias w:val="Enter body of letter:"/>
        <w:tag w:val="Enter body of letter:"/>
        <w:id w:val="1875266107"/>
        <w:placeholder>
          <w:docPart w:val="829A3DA2DFF6DD44BB319B0D9E905637"/>
        </w:placeholder>
        <w:temporary/>
        <w:showingPlcHdr/>
        <w15:appearance w15:val="hidden"/>
      </w:sdtPr>
      <w:sdtContent>
        <w:p w14:paraId="361F3E7C" w14:textId="77777777" w:rsidR="0041279D" w:rsidRDefault="0041279D" w:rsidP="0041279D">
          <w:r>
            <w:t>To get started right away, just tap any placeholder text (such as this) and start typing.</w:t>
          </w:r>
        </w:p>
        <w:p w14:paraId="67ACE6A6" w14:textId="77777777" w:rsidR="0041279D" w:rsidRDefault="0041279D" w:rsidP="0041279D"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sdtContent>
    </w:sdt>
    <w:sdt>
      <w:sdtPr>
        <w:alias w:val="Enter Closing:"/>
        <w:tag w:val="Enter Closing:"/>
        <w:id w:val="-325672042"/>
        <w:placeholder>
          <w:docPart w:val="58C170DE8112564AB765DEC9925AD8C9"/>
        </w:placeholder>
        <w:temporary/>
        <w:showingPlcHdr/>
        <w15:appearance w15:val="hidden"/>
      </w:sdtPr>
      <w:sdtContent>
        <w:p w14:paraId="6F1952B5" w14:textId="77777777" w:rsidR="0041279D" w:rsidRDefault="0041279D" w:rsidP="0041279D">
          <w:pPr>
            <w:pStyle w:val="Closing"/>
          </w:pPr>
          <w:r>
            <w:t>Sincerely,</w:t>
          </w:r>
        </w:p>
      </w:sdtContent>
    </w:sdt>
    <w:p w14:paraId="3986D2E1" w14:textId="77777777" w:rsidR="0041279D" w:rsidRPr="00C02407" w:rsidRDefault="0041279D" w:rsidP="0041279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80"/>
        <w:gridCol w:w="5570"/>
      </w:tblGrid>
      <w:tr w:rsidR="0041279D" w14:paraId="1A841546" w14:textId="77777777" w:rsidTr="00B0693D">
        <w:tc>
          <w:tcPr>
            <w:tcW w:w="3780" w:type="dxa"/>
          </w:tcPr>
          <w:sdt>
            <w:sdtPr>
              <w:alias w:val="Enter Your Name:"/>
              <w:tag w:val="Enter Your Name:"/>
              <w:id w:val="305974251"/>
              <w:placeholder>
                <w:docPart w:val="8565C7740CFA6146B48D7E85DBAB234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>
              <w:rPr>
                <w:bCs w:val="0"/>
              </w:rPr>
            </w:sdtEndPr>
            <w:sdtContent>
              <w:p w14:paraId="0454D596" w14:textId="6C7F0D24" w:rsidR="0041279D" w:rsidRPr="00215BA3" w:rsidRDefault="0041279D" w:rsidP="00B0693D">
                <w:pPr>
                  <w:pStyle w:val="Signature"/>
                </w:pPr>
                <w:proofErr w:type="spellStart"/>
                <w:r>
                  <w:t>Firstname</w:t>
                </w:r>
                <w:proofErr w:type="spellEnd"/>
                <w:r>
                  <w:t xml:space="preserve"> Lastname</w:t>
                </w:r>
              </w:p>
            </w:sdtContent>
          </w:sdt>
          <w:p w14:paraId="459298C9" w14:textId="77777777" w:rsidR="0041279D" w:rsidRDefault="0041279D" w:rsidP="00B0693D">
            <w:pPr>
              <w:pStyle w:val="Address"/>
            </w:pPr>
          </w:p>
        </w:tc>
        <w:tc>
          <w:tcPr>
            <w:tcW w:w="5570" w:type="dxa"/>
          </w:tcPr>
          <w:p w14:paraId="23FC20D3" w14:textId="77777777" w:rsidR="0041279D" w:rsidRPr="008B4DE3" w:rsidRDefault="0041279D" w:rsidP="00B0693D">
            <w:pPr>
              <w:pStyle w:val="ContactInfo"/>
              <w:rPr>
                <w:b/>
                <w:bCs/>
              </w:rPr>
            </w:pPr>
          </w:p>
        </w:tc>
      </w:tr>
    </w:tbl>
    <w:p w14:paraId="5830D101" w14:textId="77777777" w:rsidR="0041279D" w:rsidRDefault="0041279D" w:rsidP="0041279D"/>
    <w:p w14:paraId="63CF0481" w14:textId="77777777" w:rsidR="0041279D" w:rsidRPr="00C97D7E" w:rsidRDefault="0041279D" w:rsidP="0041279D">
      <w:pPr>
        <w:suppressAutoHyphens w:val="0"/>
        <w:spacing w:before="0" w:after="0" w:line="240" w:lineRule="auto"/>
      </w:pPr>
    </w:p>
    <w:p w14:paraId="17ECAD58" w14:textId="77777777" w:rsidR="0041279D" w:rsidRPr="00F96B1C" w:rsidRDefault="0041279D" w:rsidP="0041279D"/>
    <w:p w14:paraId="3D3FAA3B" w14:textId="24E1A637" w:rsidR="008427E9" w:rsidRPr="0041279D" w:rsidRDefault="008427E9" w:rsidP="0041279D"/>
    <w:sectPr w:rsidR="008427E9" w:rsidRPr="0041279D" w:rsidSect="00C63F7A"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E16AE" w14:textId="77777777" w:rsidR="00DD614C" w:rsidRDefault="00DD614C" w:rsidP="00D15FD6">
      <w:pPr>
        <w:spacing w:after="0" w:line="240" w:lineRule="auto"/>
      </w:pPr>
      <w:r>
        <w:separator/>
      </w:r>
    </w:p>
    <w:p w14:paraId="6898FA7C" w14:textId="77777777" w:rsidR="00DD614C" w:rsidRDefault="00DD614C"/>
    <w:p w14:paraId="4FCE48C1" w14:textId="77777777" w:rsidR="00DD614C" w:rsidRDefault="00DD614C"/>
    <w:p w14:paraId="37C9E88F" w14:textId="77777777" w:rsidR="00DD614C" w:rsidRDefault="00DD614C"/>
    <w:p w14:paraId="57EB849F" w14:textId="77777777" w:rsidR="00DD614C" w:rsidRDefault="00DD614C"/>
  </w:endnote>
  <w:endnote w:type="continuationSeparator" w:id="0">
    <w:p w14:paraId="51AAF2C4" w14:textId="77777777" w:rsidR="00DD614C" w:rsidRDefault="00DD614C" w:rsidP="00D15FD6">
      <w:pPr>
        <w:spacing w:after="0" w:line="240" w:lineRule="auto"/>
      </w:pPr>
      <w:r>
        <w:continuationSeparator/>
      </w:r>
    </w:p>
    <w:p w14:paraId="26302C56" w14:textId="77777777" w:rsidR="00DD614C" w:rsidRDefault="00DD614C"/>
    <w:p w14:paraId="2121AA19" w14:textId="77777777" w:rsidR="00DD614C" w:rsidRDefault="00DD614C"/>
    <w:p w14:paraId="2387462B" w14:textId="77777777" w:rsidR="00DD614C" w:rsidRDefault="00DD614C"/>
    <w:p w14:paraId="179BA53B" w14:textId="77777777" w:rsidR="00DD614C" w:rsidRDefault="00DD614C"/>
  </w:endnote>
  <w:endnote w:type="continuationNotice" w:id="1">
    <w:p w14:paraId="35CB9A0B" w14:textId="77777777" w:rsidR="00DD614C" w:rsidRDefault="00DD614C">
      <w:pPr>
        <w:spacing w:before="0" w:after="0" w:line="240" w:lineRule="auto"/>
      </w:pPr>
    </w:p>
    <w:p w14:paraId="5EE17428" w14:textId="77777777" w:rsidR="00DD614C" w:rsidRDefault="00DD61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ource Sans Pro SemiBold">
    <w:panose1 w:val="020B0603030403020204"/>
    <w:charset w:val="00"/>
    <w:family w:val="swiss"/>
    <w:pitch w:val="variable"/>
    <w:sig w:usb0="600002F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22FAB" w14:textId="77777777" w:rsidR="00820150" w:rsidRDefault="00820150" w:rsidP="0081344A"/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7"/>
      <w:gridCol w:w="4484"/>
      <w:gridCol w:w="4549"/>
    </w:tblGrid>
    <w:tr w:rsidR="00820150" w:rsidRPr="002B5EBE" w14:paraId="33C98FC1" w14:textId="77777777" w:rsidTr="00820150">
      <w:trPr>
        <w:trHeight w:val="144"/>
        <w:tblCellSpacing w:w="36" w:type="dxa"/>
      </w:trPr>
      <w:tc>
        <w:tcPr>
          <w:tcW w:w="219" w:type="dxa"/>
        </w:tcPr>
        <w:p w14:paraId="15EB956F" w14:textId="77777777" w:rsidR="00820150" w:rsidRPr="002B5EBE" w:rsidRDefault="00820150" w:rsidP="00926AF9">
          <w:pPr>
            <w:pStyle w:val="Footer"/>
          </w:pPr>
          <w:r w:rsidRPr="0081344A">
            <w:rPr>
              <w:rStyle w:val="PageNumber"/>
              <w:szCs w:val="20"/>
            </w:rPr>
            <w:fldChar w:fldCharType="begin"/>
          </w:r>
          <w:r w:rsidRPr="0081344A">
            <w:rPr>
              <w:rStyle w:val="PageNumber"/>
              <w:szCs w:val="20"/>
            </w:rPr>
            <w:instrText xml:space="preserve"> PAGE </w:instrText>
          </w:r>
          <w:r w:rsidRPr="0081344A">
            <w:rPr>
              <w:rStyle w:val="PageNumber"/>
              <w:szCs w:val="20"/>
            </w:rPr>
            <w:fldChar w:fldCharType="separate"/>
          </w:r>
          <w:r w:rsidRPr="0081344A">
            <w:rPr>
              <w:rStyle w:val="PageNumber"/>
              <w:szCs w:val="20"/>
            </w:rPr>
            <w:t>2</w:t>
          </w:r>
          <w:r w:rsidRPr="0081344A">
            <w:rPr>
              <w:rStyle w:val="PageNumber"/>
              <w:szCs w:val="20"/>
            </w:rPr>
            <w:fldChar w:fldCharType="end"/>
          </w:r>
        </w:p>
      </w:tc>
      <w:tc>
        <w:tcPr>
          <w:tcW w:w="4412" w:type="dxa"/>
        </w:tcPr>
        <w:p w14:paraId="09D0736F" w14:textId="77777777" w:rsidR="00820150" w:rsidRPr="002B5EBE" w:rsidRDefault="00820150" w:rsidP="00926AF9">
          <w:pPr>
            <w:pStyle w:val="Footer"/>
          </w:pPr>
        </w:p>
      </w:tc>
      <w:tc>
        <w:tcPr>
          <w:tcW w:w="4441" w:type="dxa"/>
        </w:tcPr>
        <w:p w14:paraId="1CE90DF7" w14:textId="77777777" w:rsidR="00820150" w:rsidRDefault="005430C1" w:rsidP="00926AF9">
          <w:pPr>
            <w:pStyle w:val="Footer"/>
          </w:pPr>
          <w:r>
            <w:t xml:space="preserve"> </w:t>
          </w:r>
          <w:r w:rsidR="00820150">
            <w:rPr>
              <w:rFonts w:asciiTheme="majorHAnsi" w:hAnsiTheme="majorHAnsi"/>
              <w:noProof/>
            </w:rPr>
            <w:drawing>
              <wp:inline distT="0" distB="0" distL="0" distR="0" wp14:anchorId="122F2B93" wp14:editId="55A59F80">
                <wp:extent cx="536334" cy="122910"/>
                <wp:effectExtent l="0" t="0" r="0" b="4445"/>
                <wp:docPr id="5" name="Graphic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Graphic 5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739" cy="125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69C9C7A" w14:textId="77777777" w:rsidR="00820150" w:rsidRPr="0081344A" w:rsidRDefault="00820150" w:rsidP="0081344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0FD40" w14:textId="77777777" w:rsidR="00C63F7A" w:rsidRDefault="00C63F7A" w:rsidP="00C63F7A"/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7"/>
      <w:gridCol w:w="4484"/>
      <w:gridCol w:w="4549"/>
    </w:tblGrid>
    <w:tr w:rsidR="00C63F7A" w:rsidRPr="002B5EBE" w14:paraId="7B88E77C" w14:textId="77777777" w:rsidTr="005A7BB7">
      <w:trPr>
        <w:trHeight w:val="144"/>
        <w:tblCellSpacing w:w="36" w:type="dxa"/>
      </w:trPr>
      <w:tc>
        <w:tcPr>
          <w:tcW w:w="219" w:type="dxa"/>
        </w:tcPr>
        <w:p w14:paraId="62E06088" w14:textId="77777777" w:rsidR="00C63F7A" w:rsidRPr="002B5EBE" w:rsidRDefault="00C63F7A" w:rsidP="00926AF9">
          <w:pPr>
            <w:pStyle w:val="Footer"/>
          </w:pPr>
          <w:r w:rsidRPr="0081344A">
            <w:rPr>
              <w:rStyle w:val="PageNumber"/>
              <w:szCs w:val="20"/>
            </w:rPr>
            <w:fldChar w:fldCharType="begin"/>
          </w:r>
          <w:r w:rsidRPr="0081344A">
            <w:rPr>
              <w:rStyle w:val="PageNumber"/>
              <w:szCs w:val="20"/>
            </w:rPr>
            <w:instrText xml:space="preserve"> PAGE </w:instrText>
          </w:r>
          <w:r w:rsidRPr="0081344A">
            <w:rPr>
              <w:rStyle w:val="PageNumber"/>
              <w:szCs w:val="20"/>
            </w:rPr>
            <w:fldChar w:fldCharType="separate"/>
          </w:r>
          <w:r>
            <w:rPr>
              <w:rStyle w:val="PageNumber"/>
              <w:szCs w:val="20"/>
            </w:rPr>
            <w:t>2</w:t>
          </w:r>
          <w:r w:rsidRPr="0081344A">
            <w:rPr>
              <w:rStyle w:val="PageNumber"/>
              <w:szCs w:val="20"/>
            </w:rPr>
            <w:fldChar w:fldCharType="end"/>
          </w:r>
        </w:p>
      </w:tc>
      <w:tc>
        <w:tcPr>
          <w:tcW w:w="4412" w:type="dxa"/>
        </w:tcPr>
        <w:p w14:paraId="54E42AE8" w14:textId="77777777" w:rsidR="00C63F7A" w:rsidRPr="002B5EBE" w:rsidRDefault="00C63F7A" w:rsidP="00926AF9">
          <w:pPr>
            <w:pStyle w:val="Footer"/>
          </w:pPr>
        </w:p>
      </w:tc>
      <w:tc>
        <w:tcPr>
          <w:tcW w:w="4441" w:type="dxa"/>
        </w:tcPr>
        <w:p w14:paraId="504ED687" w14:textId="6FA49651" w:rsidR="00C63F7A" w:rsidRDefault="00926AF9" w:rsidP="00926AF9">
          <w:pPr>
            <w:pStyle w:val="Footer"/>
          </w:pPr>
          <w:r w:rsidRPr="00926AF9">
            <w:t>VESCAPELABS</w:t>
          </w:r>
          <w:r w:rsidRPr="00926AF9">
            <w:rPr>
              <w:b w:val="0"/>
              <w:bCs w:val="0"/>
            </w:rPr>
            <w:t>.COM</w:t>
          </w:r>
          <w:r w:rsidR="00C63F7A">
            <w:t xml:space="preserve"> </w:t>
          </w:r>
        </w:p>
      </w:tc>
    </w:tr>
  </w:tbl>
  <w:p w14:paraId="4E257635" w14:textId="77777777" w:rsidR="005430C1" w:rsidRPr="00820150" w:rsidRDefault="005430C1" w:rsidP="00926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04400" w14:textId="77777777" w:rsidR="00DD614C" w:rsidRDefault="00DD614C" w:rsidP="00D15FD6">
      <w:pPr>
        <w:spacing w:after="0" w:line="240" w:lineRule="auto"/>
      </w:pPr>
      <w:r>
        <w:separator/>
      </w:r>
    </w:p>
    <w:p w14:paraId="1CFD952F" w14:textId="77777777" w:rsidR="00DD614C" w:rsidRDefault="00DD614C"/>
    <w:p w14:paraId="4750F61A" w14:textId="77777777" w:rsidR="00DD614C" w:rsidRDefault="00DD614C"/>
    <w:p w14:paraId="07FE2EF9" w14:textId="77777777" w:rsidR="00DD614C" w:rsidRDefault="00DD614C"/>
    <w:p w14:paraId="3D5CACAC" w14:textId="77777777" w:rsidR="00DD614C" w:rsidRDefault="00DD614C"/>
  </w:footnote>
  <w:footnote w:type="continuationSeparator" w:id="0">
    <w:p w14:paraId="1E89C5E2" w14:textId="77777777" w:rsidR="00DD614C" w:rsidRDefault="00DD614C" w:rsidP="00D15FD6">
      <w:pPr>
        <w:spacing w:after="0" w:line="240" w:lineRule="auto"/>
      </w:pPr>
      <w:r>
        <w:continuationSeparator/>
      </w:r>
    </w:p>
    <w:p w14:paraId="26792161" w14:textId="77777777" w:rsidR="00DD614C" w:rsidRDefault="00DD614C"/>
    <w:p w14:paraId="10025B83" w14:textId="77777777" w:rsidR="00DD614C" w:rsidRDefault="00DD614C"/>
    <w:p w14:paraId="457D58D4" w14:textId="77777777" w:rsidR="00DD614C" w:rsidRDefault="00DD614C"/>
    <w:p w14:paraId="74C5853E" w14:textId="77777777" w:rsidR="00DD614C" w:rsidRDefault="00DD614C"/>
  </w:footnote>
  <w:footnote w:type="continuationNotice" w:id="1">
    <w:p w14:paraId="7F197997" w14:textId="77777777" w:rsidR="00DD614C" w:rsidRDefault="00DD614C">
      <w:pPr>
        <w:spacing w:before="0" w:after="0" w:line="240" w:lineRule="auto"/>
      </w:pPr>
    </w:p>
    <w:p w14:paraId="0F5A861A" w14:textId="77777777" w:rsidR="00DD614C" w:rsidRDefault="00DD61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4BA01" w14:textId="77777777" w:rsidR="00215BA3" w:rsidRDefault="00C63F7A" w:rsidP="005E5D20">
    <w:pPr>
      <w:pStyle w:val="Header"/>
      <w:tabs>
        <w:tab w:val="left" w:pos="2214"/>
      </w:tabs>
    </w:pPr>
    <w:r>
      <w:rPr>
        <w:rFonts w:asciiTheme="majorHAnsi" w:hAnsiTheme="majorHAnsi"/>
        <w:b/>
        <w:bCs/>
        <w:noProof/>
      </w:rPr>
      <w:drawing>
        <wp:inline distT="0" distB="0" distL="0" distR="0" wp14:anchorId="4CDC8229" wp14:editId="386D0021">
          <wp:extent cx="2364837" cy="278969"/>
          <wp:effectExtent l="0" t="0" r="0" b="635"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7428" cy="287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906B50" w14:textId="77777777" w:rsidR="00C63F7A" w:rsidRDefault="00C63F7A" w:rsidP="00C63F7A">
    <w:pPr>
      <w:pStyle w:val="Header"/>
      <w:tabs>
        <w:tab w:val="left" w:pos="2214"/>
      </w:tabs>
      <w:jc w:val="right"/>
    </w:pPr>
  </w:p>
  <w:p w14:paraId="0671C9B0" w14:textId="77777777" w:rsidR="00C63F7A" w:rsidRDefault="00C63F7A" w:rsidP="00C63F7A">
    <w:pPr>
      <w:pStyle w:val="Header"/>
      <w:tabs>
        <w:tab w:val="left" w:pos="221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7A20"/>
    <w:multiLevelType w:val="hybridMultilevel"/>
    <w:tmpl w:val="B9405DF4"/>
    <w:lvl w:ilvl="0" w:tplc="640441DA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FF0066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194"/>
    <w:multiLevelType w:val="hybridMultilevel"/>
    <w:tmpl w:val="CF18619A"/>
    <w:lvl w:ilvl="0" w:tplc="CB2E437E">
      <w:start w:val="1"/>
      <w:numFmt w:val="decimal"/>
      <w:pStyle w:val="ListParagraph"/>
      <w:lvlText w:val="%1."/>
      <w:lvlJc w:val="left"/>
      <w:pPr>
        <w:ind w:left="576" w:hanging="288"/>
      </w:pPr>
      <w:rPr>
        <w:rFonts w:hint="default"/>
        <w:color w:val="660099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9B33E43"/>
    <w:multiLevelType w:val="hybridMultilevel"/>
    <w:tmpl w:val="276006A4"/>
    <w:lvl w:ilvl="0" w:tplc="40DA47AC">
      <w:start w:val="1"/>
      <w:numFmt w:val="bullet"/>
      <w:pStyle w:val="OfferingList"/>
      <w:lvlText w:val=""/>
      <w:lvlJc w:val="left"/>
      <w:pPr>
        <w:ind w:left="288" w:hanging="288"/>
      </w:pPr>
      <w:rPr>
        <w:rFonts w:ascii="Wingdings" w:hAnsi="Wingdings" w:hint="default"/>
        <w:color w:val="660099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C60DA"/>
    <w:multiLevelType w:val="hybridMultilevel"/>
    <w:tmpl w:val="B9B28CF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66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1E66"/>
    <w:multiLevelType w:val="hybridMultilevel"/>
    <w:tmpl w:val="F29868BA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66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4F89"/>
    <w:multiLevelType w:val="multilevel"/>
    <w:tmpl w:val="DA9C439C"/>
    <w:styleLink w:val="CurrentList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FF0066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76A9E"/>
    <w:multiLevelType w:val="hybridMultilevel"/>
    <w:tmpl w:val="4A4829E8"/>
    <w:lvl w:ilvl="0" w:tplc="36327366">
      <w:start w:val="1"/>
      <w:numFmt w:val="bullet"/>
      <w:pStyle w:val="ListParagraphno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A7BF4"/>
    <w:multiLevelType w:val="hybridMultilevel"/>
    <w:tmpl w:val="230A80D4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660099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46BC5D51"/>
    <w:multiLevelType w:val="hybridMultilevel"/>
    <w:tmpl w:val="7F2EAD5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66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B0718"/>
    <w:multiLevelType w:val="hybridMultilevel"/>
    <w:tmpl w:val="DA9C439C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  <w:color w:val="FF0066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DF0A63"/>
    <w:multiLevelType w:val="multilevel"/>
    <w:tmpl w:val="DA9C439C"/>
    <w:styleLink w:val="CurrentList4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FF0066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4520D"/>
    <w:multiLevelType w:val="hybridMultilevel"/>
    <w:tmpl w:val="F970DAC8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660099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2" w15:restartNumberingAfterBreak="0">
    <w:nsid w:val="74B17F29"/>
    <w:multiLevelType w:val="multilevel"/>
    <w:tmpl w:val="276006A4"/>
    <w:styleLink w:val="CurrentList3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66009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72B43"/>
    <w:multiLevelType w:val="hybridMultilevel"/>
    <w:tmpl w:val="E1D07342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660099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F801AE9"/>
    <w:multiLevelType w:val="multilevel"/>
    <w:tmpl w:val="0A0A9C3E"/>
    <w:styleLink w:val="CurrentList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FF0066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91074">
    <w:abstractNumId w:val="2"/>
  </w:num>
  <w:num w:numId="2" w16cid:durableId="46078306">
    <w:abstractNumId w:val="6"/>
  </w:num>
  <w:num w:numId="3" w16cid:durableId="1906868133">
    <w:abstractNumId w:val="1"/>
  </w:num>
  <w:num w:numId="4" w16cid:durableId="629628496">
    <w:abstractNumId w:val="8"/>
  </w:num>
  <w:num w:numId="5" w16cid:durableId="801844879">
    <w:abstractNumId w:val="3"/>
  </w:num>
  <w:num w:numId="6" w16cid:durableId="1538278041">
    <w:abstractNumId w:val="4"/>
  </w:num>
  <w:num w:numId="7" w16cid:durableId="1655453434">
    <w:abstractNumId w:val="0"/>
  </w:num>
  <w:num w:numId="8" w16cid:durableId="682051251">
    <w:abstractNumId w:val="9"/>
  </w:num>
  <w:num w:numId="9" w16cid:durableId="1771000747">
    <w:abstractNumId w:val="5"/>
  </w:num>
  <w:num w:numId="10" w16cid:durableId="553084696">
    <w:abstractNumId w:val="14"/>
  </w:num>
  <w:num w:numId="11" w16cid:durableId="1490749050">
    <w:abstractNumId w:val="12"/>
  </w:num>
  <w:num w:numId="12" w16cid:durableId="1139879352">
    <w:abstractNumId w:val="10"/>
  </w:num>
  <w:num w:numId="13" w16cid:durableId="1190948311">
    <w:abstractNumId w:val="7"/>
  </w:num>
  <w:num w:numId="14" w16cid:durableId="2109541983">
    <w:abstractNumId w:val="11"/>
  </w:num>
  <w:num w:numId="15" w16cid:durableId="83626765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25"/>
    <w:rsid w:val="00001C42"/>
    <w:rsid w:val="000352D4"/>
    <w:rsid w:val="000608D0"/>
    <w:rsid w:val="000710D8"/>
    <w:rsid w:val="00097251"/>
    <w:rsid w:val="000D2B96"/>
    <w:rsid w:val="00130395"/>
    <w:rsid w:val="00137B45"/>
    <w:rsid w:val="001612FE"/>
    <w:rsid w:val="00166293"/>
    <w:rsid w:val="001A2869"/>
    <w:rsid w:val="001A3B71"/>
    <w:rsid w:val="001A3BFF"/>
    <w:rsid w:val="001A6BDB"/>
    <w:rsid w:val="00215BA3"/>
    <w:rsid w:val="0021760A"/>
    <w:rsid w:val="00222C13"/>
    <w:rsid w:val="00226225"/>
    <w:rsid w:val="00245E9F"/>
    <w:rsid w:val="00262C2C"/>
    <w:rsid w:val="00267374"/>
    <w:rsid w:val="002822B1"/>
    <w:rsid w:val="002840E0"/>
    <w:rsid w:val="0028467D"/>
    <w:rsid w:val="0029155C"/>
    <w:rsid w:val="00294E46"/>
    <w:rsid w:val="002954A1"/>
    <w:rsid w:val="002B5EBE"/>
    <w:rsid w:val="002C36B4"/>
    <w:rsid w:val="002D0CD8"/>
    <w:rsid w:val="002F5BD5"/>
    <w:rsid w:val="00303604"/>
    <w:rsid w:val="003317B7"/>
    <w:rsid w:val="0034385D"/>
    <w:rsid w:val="00355691"/>
    <w:rsid w:val="0036720C"/>
    <w:rsid w:val="003924A3"/>
    <w:rsid w:val="0039375D"/>
    <w:rsid w:val="00393FF0"/>
    <w:rsid w:val="003A1D1A"/>
    <w:rsid w:val="003C1201"/>
    <w:rsid w:val="003D1801"/>
    <w:rsid w:val="003E771A"/>
    <w:rsid w:val="003F20E0"/>
    <w:rsid w:val="0041279D"/>
    <w:rsid w:val="00456F64"/>
    <w:rsid w:val="00462424"/>
    <w:rsid w:val="00470314"/>
    <w:rsid w:val="0047216C"/>
    <w:rsid w:val="00474B99"/>
    <w:rsid w:val="00490547"/>
    <w:rsid w:val="004F7B91"/>
    <w:rsid w:val="005051D8"/>
    <w:rsid w:val="00506C59"/>
    <w:rsid w:val="00511C7E"/>
    <w:rsid w:val="005166DD"/>
    <w:rsid w:val="005237B7"/>
    <w:rsid w:val="005430C1"/>
    <w:rsid w:val="00547A3F"/>
    <w:rsid w:val="00550BCC"/>
    <w:rsid w:val="00551E9B"/>
    <w:rsid w:val="00573AEF"/>
    <w:rsid w:val="005822D9"/>
    <w:rsid w:val="00597933"/>
    <w:rsid w:val="00597EA2"/>
    <w:rsid w:val="005C7680"/>
    <w:rsid w:val="005D4311"/>
    <w:rsid w:val="005E5D20"/>
    <w:rsid w:val="00607CE3"/>
    <w:rsid w:val="00620190"/>
    <w:rsid w:val="006410B8"/>
    <w:rsid w:val="0064568D"/>
    <w:rsid w:val="006503E2"/>
    <w:rsid w:val="00666520"/>
    <w:rsid w:val="00676A27"/>
    <w:rsid w:val="006A4181"/>
    <w:rsid w:val="006B18F8"/>
    <w:rsid w:val="006C7BDD"/>
    <w:rsid w:val="006D0C45"/>
    <w:rsid w:val="006F07CE"/>
    <w:rsid w:val="006F1A29"/>
    <w:rsid w:val="00700A56"/>
    <w:rsid w:val="007027C8"/>
    <w:rsid w:val="00730E89"/>
    <w:rsid w:val="00734C70"/>
    <w:rsid w:val="0074278A"/>
    <w:rsid w:val="00776F79"/>
    <w:rsid w:val="007904F9"/>
    <w:rsid w:val="00793626"/>
    <w:rsid w:val="007A2463"/>
    <w:rsid w:val="007A27C6"/>
    <w:rsid w:val="007A44AD"/>
    <w:rsid w:val="007E3122"/>
    <w:rsid w:val="007E6E67"/>
    <w:rsid w:val="007F7EFF"/>
    <w:rsid w:val="00803853"/>
    <w:rsid w:val="0081344A"/>
    <w:rsid w:val="00815019"/>
    <w:rsid w:val="00820150"/>
    <w:rsid w:val="008427E9"/>
    <w:rsid w:val="008447FC"/>
    <w:rsid w:val="00856DA3"/>
    <w:rsid w:val="008663B1"/>
    <w:rsid w:val="008858AE"/>
    <w:rsid w:val="00887AD9"/>
    <w:rsid w:val="00887D8B"/>
    <w:rsid w:val="00894C39"/>
    <w:rsid w:val="008A7249"/>
    <w:rsid w:val="008B3DAA"/>
    <w:rsid w:val="008B4DE3"/>
    <w:rsid w:val="008C28EA"/>
    <w:rsid w:val="008F321C"/>
    <w:rsid w:val="00907D7F"/>
    <w:rsid w:val="009250A2"/>
    <w:rsid w:val="00926AF9"/>
    <w:rsid w:val="00934523"/>
    <w:rsid w:val="00935525"/>
    <w:rsid w:val="009441A4"/>
    <w:rsid w:val="0096041E"/>
    <w:rsid w:val="009670FE"/>
    <w:rsid w:val="00985732"/>
    <w:rsid w:val="00994DBF"/>
    <w:rsid w:val="00997350"/>
    <w:rsid w:val="009B23B0"/>
    <w:rsid w:val="009C74B5"/>
    <w:rsid w:val="009D375B"/>
    <w:rsid w:val="009D4F00"/>
    <w:rsid w:val="009F07E8"/>
    <w:rsid w:val="00A10C23"/>
    <w:rsid w:val="00A10F68"/>
    <w:rsid w:val="00A135FA"/>
    <w:rsid w:val="00A13DAC"/>
    <w:rsid w:val="00A50EF8"/>
    <w:rsid w:val="00A54533"/>
    <w:rsid w:val="00A946BC"/>
    <w:rsid w:val="00A951C5"/>
    <w:rsid w:val="00AA0F05"/>
    <w:rsid w:val="00AB096F"/>
    <w:rsid w:val="00AB112C"/>
    <w:rsid w:val="00AB307D"/>
    <w:rsid w:val="00AB5104"/>
    <w:rsid w:val="00AF3044"/>
    <w:rsid w:val="00B106FF"/>
    <w:rsid w:val="00B15654"/>
    <w:rsid w:val="00B25F23"/>
    <w:rsid w:val="00B36B8D"/>
    <w:rsid w:val="00B44748"/>
    <w:rsid w:val="00B73E2A"/>
    <w:rsid w:val="00B7768B"/>
    <w:rsid w:val="00B90DFC"/>
    <w:rsid w:val="00BC666A"/>
    <w:rsid w:val="00BD1162"/>
    <w:rsid w:val="00BE1198"/>
    <w:rsid w:val="00BF45CE"/>
    <w:rsid w:val="00C02407"/>
    <w:rsid w:val="00C23589"/>
    <w:rsid w:val="00C253BE"/>
    <w:rsid w:val="00C2550E"/>
    <w:rsid w:val="00C521D6"/>
    <w:rsid w:val="00C532FF"/>
    <w:rsid w:val="00C63F7A"/>
    <w:rsid w:val="00C65FF6"/>
    <w:rsid w:val="00C767EB"/>
    <w:rsid w:val="00C90B52"/>
    <w:rsid w:val="00C9479D"/>
    <w:rsid w:val="00C948FC"/>
    <w:rsid w:val="00C97D7E"/>
    <w:rsid w:val="00CA61AF"/>
    <w:rsid w:val="00CC32AA"/>
    <w:rsid w:val="00CD7CF1"/>
    <w:rsid w:val="00CE65B6"/>
    <w:rsid w:val="00CF2FB7"/>
    <w:rsid w:val="00D14141"/>
    <w:rsid w:val="00D15FD6"/>
    <w:rsid w:val="00D26B4F"/>
    <w:rsid w:val="00D37E51"/>
    <w:rsid w:val="00D46C87"/>
    <w:rsid w:val="00D61F21"/>
    <w:rsid w:val="00D75746"/>
    <w:rsid w:val="00D75C40"/>
    <w:rsid w:val="00D82262"/>
    <w:rsid w:val="00D83727"/>
    <w:rsid w:val="00DA2BAB"/>
    <w:rsid w:val="00DA649D"/>
    <w:rsid w:val="00DD614C"/>
    <w:rsid w:val="00DE1831"/>
    <w:rsid w:val="00DF106C"/>
    <w:rsid w:val="00E043A7"/>
    <w:rsid w:val="00E16525"/>
    <w:rsid w:val="00E26649"/>
    <w:rsid w:val="00E26B7D"/>
    <w:rsid w:val="00E40E33"/>
    <w:rsid w:val="00E5541E"/>
    <w:rsid w:val="00E62A77"/>
    <w:rsid w:val="00E6720A"/>
    <w:rsid w:val="00E77DEE"/>
    <w:rsid w:val="00EA0A03"/>
    <w:rsid w:val="00EB60EE"/>
    <w:rsid w:val="00EB7CE6"/>
    <w:rsid w:val="00EC3FD6"/>
    <w:rsid w:val="00EC79A6"/>
    <w:rsid w:val="00ED1C39"/>
    <w:rsid w:val="00ED5CDB"/>
    <w:rsid w:val="00ED5F9F"/>
    <w:rsid w:val="00EE7E0F"/>
    <w:rsid w:val="00EF368D"/>
    <w:rsid w:val="00F00181"/>
    <w:rsid w:val="00F07C09"/>
    <w:rsid w:val="00F22818"/>
    <w:rsid w:val="00F347BE"/>
    <w:rsid w:val="00F3563A"/>
    <w:rsid w:val="00F50980"/>
    <w:rsid w:val="00F56F65"/>
    <w:rsid w:val="00F874F6"/>
    <w:rsid w:val="00F943E2"/>
    <w:rsid w:val="00F9766E"/>
    <w:rsid w:val="00FA3323"/>
    <w:rsid w:val="00FC0F13"/>
    <w:rsid w:val="00FC6311"/>
    <w:rsid w:val="0D7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BB90E8"/>
  <w14:defaultImageDpi w14:val="300"/>
  <w15:docId w15:val="{C1CCB25F-7E59-6341-A069-D0AC1EAD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Theme="minorEastAsia" w:hAnsi="Helvetica Neue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0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7216C"/>
    <w:pPr>
      <w:suppressAutoHyphens/>
      <w:spacing w:before="160" w:after="160" w:line="288" w:lineRule="auto"/>
    </w:pPr>
    <w:rPr>
      <w:rFonts w:asciiTheme="minorHAnsi" w:hAnsiTheme="minorHAnsi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6AF9"/>
    <w:pPr>
      <w:pBdr>
        <w:top w:val="single" w:sz="18" w:space="5" w:color="FF0066" w:themeColor="accent2"/>
      </w:pBdr>
      <w:spacing w:before="480" w:after="240" w:line="216" w:lineRule="auto"/>
      <w:outlineLvl w:val="0"/>
    </w:pPr>
    <w:rPr>
      <w:rFonts w:eastAsiaTheme="majorEastAsia" w:cs="Times New Roman (Headings CS)"/>
      <w:b/>
      <w:bCs/>
      <w:i/>
      <w:color w:val="000000" w:themeColor="text1"/>
      <w:spacing w:val="6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6AF9"/>
    <w:pPr>
      <w:spacing w:before="240" w:line="240" w:lineRule="auto"/>
      <w:outlineLvl w:val="1"/>
    </w:pPr>
    <w:rPr>
      <w:i/>
      <w:caps/>
      <w:spacing w:val="6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6AF9"/>
    <w:pPr>
      <w:spacing w:before="360" w:after="120" w:line="216" w:lineRule="auto"/>
      <w:outlineLvl w:val="2"/>
    </w:pPr>
    <w:rPr>
      <w:rFonts w:eastAsiaTheme="majorEastAsia" w:cs="Times New Roman (Headings CS)"/>
      <w:b/>
      <w:i/>
      <w:caps/>
      <w:color w:val="000000" w:themeColor="text1"/>
      <w:spacing w:val="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10D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4C007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F9"/>
    <w:rPr>
      <w:rFonts w:asciiTheme="minorHAnsi" w:eastAsiaTheme="majorEastAsia" w:hAnsiTheme="minorHAnsi" w:cs="Times New Roman (Headings CS)"/>
      <w:b/>
      <w:bCs/>
      <w:i/>
      <w:color w:val="000000" w:themeColor="text1"/>
      <w:spacing w:val="6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926AF9"/>
    <w:rPr>
      <w:rFonts w:asciiTheme="minorHAnsi" w:hAnsiTheme="minorHAnsi"/>
      <w:i/>
      <w:caps/>
      <w:spacing w:val="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AF9"/>
    <w:rPr>
      <w:rFonts w:asciiTheme="minorHAnsi" w:eastAsiaTheme="majorEastAsia" w:hAnsiTheme="minorHAnsi" w:cs="Times New Roman (Headings CS)"/>
      <w:b/>
      <w:i/>
      <w:caps/>
      <w:color w:val="000000" w:themeColor="text1"/>
      <w:spacing w:val="6"/>
      <w:sz w:val="20"/>
    </w:rPr>
  </w:style>
  <w:style w:type="paragraph" w:styleId="Title">
    <w:name w:val="Title"/>
    <w:basedOn w:val="Normal"/>
    <w:next w:val="Subtitle"/>
    <w:link w:val="TitleChar"/>
    <w:autoRedefine/>
    <w:uiPriority w:val="10"/>
    <w:qFormat/>
    <w:rsid w:val="00926AF9"/>
    <w:pPr>
      <w:spacing w:after="0" w:line="240" w:lineRule="auto"/>
      <w:contextualSpacing/>
    </w:pPr>
    <w:rPr>
      <w:rFonts w:asciiTheme="majorHAnsi" w:eastAsiaTheme="majorEastAsia" w:hAnsiTheme="majorHAnsi" w:cs="Times New Roman (Headings CS)"/>
      <w:i/>
      <w:iCs/>
      <w:caps/>
      <w:color w:val="000000" w:themeColor="text1"/>
      <w:kern w:val="52"/>
      <w:sz w:val="40"/>
      <w:szCs w:val="52"/>
      <w14:ligatures w14:val="all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26AF9"/>
    <w:pPr>
      <w:numPr>
        <w:ilvl w:val="1"/>
      </w:numPr>
      <w:spacing w:before="80" w:after="360" w:line="192" w:lineRule="auto"/>
    </w:pPr>
    <w:rPr>
      <w:rFonts w:eastAsiaTheme="majorEastAsia" w:cs="Times New Roman (Headings CS)"/>
      <w:i/>
      <w:color w:val="000000" w:themeColor="text1"/>
      <w:spacing w:val="5"/>
      <w:kern w:val="28"/>
      <w:sz w:val="28"/>
      <w:szCs w:val="32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926AF9"/>
    <w:rPr>
      <w:rFonts w:asciiTheme="minorHAnsi" w:eastAsiaTheme="majorEastAsia" w:hAnsiTheme="minorHAnsi" w:cs="Times New Roman (Headings CS)"/>
      <w:i/>
      <w:color w:val="000000" w:themeColor="text1"/>
      <w:spacing w:val="5"/>
      <w:kern w:val="28"/>
      <w:sz w:val="28"/>
      <w:szCs w:val="3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926AF9"/>
    <w:rPr>
      <w:rFonts w:asciiTheme="majorHAnsi" w:eastAsiaTheme="majorEastAsia" w:hAnsiTheme="majorHAnsi" w:cs="Times New Roman (Headings CS)"/>
      <w:i/>
      <w:iCs/>
      <w:caps/>
      <w:color w:val="000000" w:themeColor="text1"/>
      <w:kern w:val="52"/>
      <w:sz w:val="40"/>
      <w:szCs w:val="52"/>
      <w14:ligatures w14:val="all"/>
    </w:rPr>
  </w:style>
  <w:style w:type="paragraph" w:styleId="Header">
    <w:name w:val="header"/>
    <w:basedOn w:val="Normal"/>
    <w:link w:val="HeaderChar"/>
    <w:uiPriority w:val="99"/>
    <w:unhideWhenUsed/>
    <w:rsid w:val="00D15F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6"/>
  </w:style>
  <w:style w:type="paragraph" w:styleId="Footer">
    <w:name w:val="footer"/>
    <w:basedOn w:val="Normal"/>
    <w:link w:val="FooterChar"/>
    <w:uiPriority w:val="99"/>
    <w:unhideWhenUsed/>
    <w:rsid w:val="00926AF9"/>
    <w:pPr>
      <w:tabs>
        <w:tab w:val="center" w:pos="4320"/>
        <w:tab w:val="right" w:pos="8640"/>
      </w:tabs>
      <w:spacing w:before="480" w:beforeAutospacing="1" w:after="100" w:afterAutospacing="1" w:line="240" w:lineRule="auto"/>
      <w:jc w:val="right"/>
    </w:pPr>
    <w:rPr>
      <w:b/>
      <w:bCs/>
      <w:i/>
      <w:iCs/>
      <w:color w:val="000000" w:themeColor="text1"/>
      <w:spacing w:val="1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26AF9"/>
    <w:rPr>
      <w:rFonts w:asciiTheme="minorHAnsi" w:hAnsiTheme="minorHAnsi"/>
      <w:b/>
      <w:bCs/>
      <w:i/>
      <w:iCs/>
      <w:color w:val="000000" w:themeColor="text1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FD6"/>
    <w:pPr>
      <w:spacing w:after="0"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D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2B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26AF9"/>
    <w:rPr>
      <w:color w:val="000000" w:themeColor="text1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8447FC"/>
    <w:pPr>
      <w:numPr>
        <w:numId w:val="3"/>
      </w:numPr>
      <w:spacing w:before="80" w:after="8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8447FC"/>
    <w:rPr>
      <w:rFonts w:ascii="Franklin Gothic Book" w:hAnsi="Franklin Gothic Book"/>
      <w:sz w:val="18"/>
    </w:rPr>
  </w:style>
  <w:style w:type="paragraph" w:styleId="Quote">
    <w:name w:val="Quote"/>
    <w:basedOn w:val="Normal"/>
    <w:next w:val="QuoteAttribution"/>
    <w:link w:val="QuoteChar"/>
    <w:uiPriority w:val="29"/>
    <w:qFormat/>
    <w:rsid w:val="005E5D20"/>
    <w:pPr>
      <w:spacing w:before="240" w:line="216" w:lineRule="auto"/>
    </w:pPr>
    <w:rPr>
      <w:rFonts w:asciiTheme="majorHAnsi" w:hAnsiTheme="majorHAnsi"/>
      <w:i/>
      <w:iCs/>
      <w:color w:val="FF0066" w:themeColor="accent2"/>
      <w:sz w:val="36"/>
    </w:rPr>
  </w:style>
  <w:style w:type="paragraph" w:customStyle="1" w:styleId="QuoteAttribution">
    <w:name w:val="Quote Attribution"/>
    <w:basedOn w:val="Normal"/>
    <w:qFormat/>
    <w:rsid w:val="00506C59"/>
    <w:pPr>
      <w:spacing w:before="0" w:after="480" w:line="216" w:lineRule="auto"/>
      <w:jc w:val="right"/>
    </w:pPr>
    <w:rPr>
      <w:rFonts w:asciiTheme="majorHAnsi" w:hAnsiTheme="majorHAnsi"/>
      <w:color w:val="000000" w:themeColor="text1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5E5D20"/>
    <w:rPr>
      <w:rFonts w:asciiTheme="majorHAnsi" w:hAnsiTheme="majorHAnsi"/>
      <w:i/>
      <w:iCs/>
      <w:color w:val="FF0066" w:themeColor="accent2"/>
      <w:sz w:val="36"/>
    </w:rPr>
  </w:style>
  <w:style w:type="paragraph" w:customStyle="1" w:styleId="Notes">
    <w:name w:val="Notes"/>
    <w:basedOn w:val="Normal"/>
    <w:qFormat/>
    <w:rsid w:val="0039375D"/>
    <w:rPr>
      <w:i/>
      <w:iCs/>
      <w:color w:val="000000" w:themeColor="text1"/>
      <w:szCs w:val="18"/>
    </w:rPr>
  </w:style>
  <w:style w:type="paragraph" w:customStyle="1" w:styleId="OfferingTitle">
    <w:name w:val="Offering Title"/>
    <w:next w:val="OfferingDescription"/>
    <w:autoRedefine/>
    <w:qFormat/>
    <w:rsid w:val="00506C59"/>
    <w:pPr>
      <w:keepNext/>
      <w:spacing w:before="480" w:after="80" w:line="216" w:lineRule="auto"/>
    </w:pPr>
    <w:rPr>
      <w:rFonts w:asciiTheme="majorHAnsi" w:hAnsiTheme="majorHAnsi"/>
      <w:i/>
      <w:color w:val="330066" w:themeColor="text2"/>
      <w:sz w:val="28"/>
    </w:rPr>
  </w:style>
  <w:style w:type="paragraph" w:customStyle="1" w:styleId="OfferingDescription">
    <w:name w:val="Offering Description"/>
    <w:basedOn w:val="Normal"/>
    <w:next w:val="OfferingList"/>
    <w:qFormat/>
    <w:rsid w:val="00887D8B"/>
    <w:pPr>
      <w:spacing w:before="80" w:line="240" w:lineRule="auto"/>
    </w:pPr>
    <w:rPr>
      <w:color w:val="000000"/>
      <w:sz w:val="16"/>
    </w:rPr>
  </w:style>
  <w:style w:type="paragraph" w:customStyle="1" w:styleId="OfferingList">
    <w:name w:val="Offering List"/>
    <w:basedOn w:val="ListParagraph"/>
    <w:qFormat/>
    <w:rsid w:val="00DA649D"/>
    <w:pPr>
      <w:numPr>
        <w:numId w:val="1"/>
      </w:numPr>
      <w:spacing w:line="192" w:lineRule="auto"/>
    </w:pPr>
    <w:rPr>
      <w:color w:val="000000"/>
      <w:sz w:val="16"/>
    </w:rPr>
  </w:style>
  <w:style w:type="paragraph" w:customStyle="1" w:styleId="OfferingNotes">
    <w:name w:val="Offering Notes"/>
    <w:basedOn w:val="Normal"/>
    <w:next w:val="OfferingTitle"/>
    <w:autoRedefine/>
    <w:qFormat/>
    <w:rsid w:val="0047216C"/>
    <w:pPr>
      <w:spacing w:before="120" w:after="0" w:line="264" w:lineRule="auto"/>
    </w:pPr>
    <w:rPr>
      <w:rFonts w:ascii="Source Sans Pro SemiBold" w:hAnsi="Source Sans Pro SemiBold"/>
      <w:b/>
      <w:color w:val="000000" w:themeColor="text1"/>
      <w:sz w:val="16"/>
      <w:szCs w:val="18"/>
    </w:rPr>
  </w:style>
  <w:style w:type="table" w:customStyle="1" w:styleId="TableGrid1">
    <w:name w:val="Table Grid1"/>
    <w:basedOn w:val="TableNormal"/>
    <w:next w:val="TableGrid"/>
    <w:rsid w:val="00547A3F"/>
    <w:pPr>
      <w:spacing w:before="120" w:after="24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aliases w:val="Kalypso Table"/>
    <w:basedOn w:val="TableNormal"/>
    <w:next w:val="TableGrid"/>
    <w:rsid w:val="00303604"/>
    <w:pPr>
      <w:spacing w:before="100" w:beforeAutospacing="1" w:after="100" w:afterAutospacing="1" w:line="216" w:lineRule="auto"/>
    </w:pPr>
    <w:rPr>
      <w:rFonts w:asciiTheme="minorHAnsi" w:eastAsia="Times New Roman" w:hAnsiTheme="minorHAnsi"/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86" w:type="dxa"/>
        <w:left w:w="115" w:type="dxa"/>
        <w:bottom w:w="86" w:type="dxa"/>
        <w:right w:w="115" w:type="dxa"/>
      </w:tblCellMar>
    </w:tbl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100" w:beforeAutospacing="1" w:afterLines="0" w:after="100" w:afterAutospacing="1" w:line="216" w:lineRule="auto"/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00" w:themeFill="accent5"/>
        <w:tcMar>
          <w:top w:w="58" w:type="dxa"/>
          <w:left w:w="115" w:type="dxa"/>
          <w:bottom w:w="58" w:type="dxa"/>
          <w:right w:w="115" w:type="dxa"/>
        </w:tcMa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ListParagraphnoindent">
    <w:name w:val="List Paragraph (no indent)"/>
    <w:basedOn w:val="ListParagraph"/>
    <w:qFormat/>
    <w:rsid w:val="0039375D"/>
    <w:pPr>
      <w:numPr>
        <w:numId w:val="2"/>
      </w:numPr>
    </w:pPr>
  </w:style>
  <w:style w:type="paragraph" w:customStyle="1" w:styleId="Address">
    <w:name w:val="Address"/>
    <w:basedOn w:val="Normal"/>
    <w:uiPriority w:val="3"/>
    <w:qFormat/>
    <w:rsid w:val="005E5D20"/>
    <w:pPr>
      <w:suppressAutoHyphens w:val="0"/>
      <w:spacing w:before="0" w:after="280" w:line="312" w:lineRule="auto"/>
      <w:contextualSpacing/>
    </w:pPr>
    <w:rPr>
      <w:rFonts w:cs="Times New Roman (Body CS)"/>
      <w:color w:val="330066" w:themeColor="text2"/>
      <w:spacing w:val="6"/>
      <w:sz w:val="20"/>
      <w:szCs w:val="18"/>
      <w:lang w:eastAsia="ja-JP"/>
    </w:rPr>
  </w:style>
  <w:style w:type="paragraph" w:styleId="NoSpacing">
    <w:name w:val="No Spacing"/>
    <w:link w:val="NoSpacingChar"/>
    <w:uiPriority w:val="1"/>
    <w:qFormat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table" w:styleId="GridTable7Colorful-Accent5">
    <w:name w:val="Grid Table 7 Colorful Accent 5"/>
    <w:basedOn w:val="TableNormal"/>
    <w:uiPriority w:val="52"/>
    <w:rsid w:val="00303604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paragraph" w:customStyle="1" w:styleId="Intro">
    <w:name w:val="Intro"/>
    <w:basedOn w:val="Normal"/>
    <w:next w:val="Normal"/>
    <w:autoRedefine/>
    <w:qFormat/>
    <w:rsid w:val="004F7B91"/>
    <w:rPr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D8"/>
    <w:rPr>
      <w:rFonts w:ascii="Franklin Gothic Book" w:eastAsiaTheme="majorEastAsia" w:hAnsi="Franklin Gothic Book" w:cstheme="majorBidi"/>
      <w:i/>
      <w:iCs/>
      <w:color w:val="4C0072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94C39"/>
    <w:pPr>
      <w:suppressAutoHyphens w:val="0"/>
      <w:spacing w:before="240" w:after="0" w:line="259" w:lineRule="auto"/>
      <w:ind w:left="360" w:hanging="360"/>
      <w:contextualSpacing/>
      <w:outlineLvl w:val="9"/>
    </w:pPr>
    <w:rPr>
      <w:rFonts w:eastAsiaTheme="minorEastAsia" w:cs="Arial"/>
      <w:color w:val="4C0072" w:themeColor="accent1" w:themeShade="BF"/>
      <w:szCs w:val="18"/>
      <w:lang w:eastAsia="en-US"/>
    </w:rPr>
  </w:style>
  <w:style w:type="paragraph" w:styleId="Closing">
    <w:name w:val="Closing"/>
    <w:basedOn w:val="Normal"/>
    <w:next w:val="Signature"/>
    <w:link w:val="ClosingChar"/>
    <w:uiPriority w:val="5"/>
    <w:qFormat/>
    <w:rsid w:val="008B4DE3"/>
    <w:pPr>
      <w:suppressAutoHyphens w:val="0"/>
      <w:spacing w:before="720" w:after="0" w:line="240" w:lineRule="auto"/>
    </w:pPr>
    <w:rPr>
      <w:rFonts w:cstheme="minorBidi"/>
      <w:bCs/>
      <w:color w:val="000000" w:themeColor="text1"/>
      <w:szCs w:val="18"/>
      <w:lang w:eastAsia="ja-JP"/>
    </w:rPr>
  </w:style>
  <w:style w:type="character" w:customStyle="1" w:styleId="ClosingChar">
    <w:name w:val="Closing Char"/>
    <w:basedOn w:val="DefaultParagraphFont"/>
    <w:link w:val="Closing"/>
    <w:uiPriority w:val="5"/>
    <w:rsid w:val="008B4DE3"/>
    <w:rPr>
      <w:rFonts w:asciiTheme="minorHAnsi" w:hAnsiTheme="minorHAnsi" w:cstheme="minorBidi"/>
      <w:bCs/>
      <w:color w:val="000000" w:themeColor="text1"/>
      <w:sz w:val="18"/>
      <w:szCs w:val="18"/>
      <w:lang w:eastAsia="ja-JP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5E5D20"/>
    <w:pPr>
      <w:pBdr>
        <w:top w:val="single" w:sz="12" w:space="2" w:color="330066" w:themeColor="text2"/>
      </w:pBdr>
      <w:suppressAutoHyphens w:val="0"/>
      <w:spacing w:before="1080" w:after="280" w:line="240" w:lineRule="auto"/>
      <w:contextualSpacing/>
    </w:pPr>
    <w:rPr>
      <w:rFonts w:cs="Times New Roman (Body CS)"/>
      <w:b/>
      <w:bCs/>
      <w:color w:val="330066" w:themeColor="text2"/>
      <w:spacing w:val="6"/>
      <w:sz w:val="20"/>
      <w:szCs w:val="18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6"/>
    <w:rsid w:val="005E5D20"/>
    <w:rPr>
      <w:rFonts w:asciiTheme="minorHAnsi" w:hAnsiTheme="minorHAnsi" w:cs="Times New Roman (Body CS)"/>
      <w:b/>
      <w:bCs/>
      <w:color w:val="330066" w:themeColor="text2"/>
      <w:spacing w:val="6"/>
      <w:sz w:val="20"/>
      <w:szCs w:val="18"/>
      <w:lang w:eastAsia="ja-JP"/>
    </w:rPr>
  </w:style>
  <w:style w:type="paragraph" w:styleId="Date">
    <w:name w:val="Date"/>
    <w:basedOn w:val="Normal"/>
    <w:next w:val="Address"/>
    <w:link w:val="DateChar"/>
    <w:uiPriority w:val="2"/>
    <w:qFormat/>
    <w:rsid w:val="005E5D20"/>
    <w:pPr>
      <w:suppressAutoHyphens w:val="0"/>
      <w:spacing w:before="720" w:after="280" w:line="240" w:lineRule="auto"/>
      <w:contextualSpacing/>
    </w:pPr>
    <w:rPr>
      <w:rFonts w:cs="Times New Roman (Body CS)"/>
      <w:b/>
      <w:bCs/>
      <w:color w:val="330066" w:themeColor="text2"/>
      <w:sz w:val="20"/>
      <w:szCs w:val="18"/>
      <w:lang w:eastAsia="ja-JP"/>
    </w:rPr>
  </w:style>
  <w:style w:type="character" w:customStyle="1" w:styleId="DateChar">
    <w:name w:val="Date Char"/>
    <w:basedOn w:val="DefaultParagraphFont"/>
    <w:link w:val="Date"/>
    <w:uiPriority w:val="2"/>
    <w:rsid w:val="005E5D20"/>
    <w:rPr>
      <w:rFonts w:asciiTheme="minorHAnsi" w:hAnsiTheme="minorHAnsi" w:cs="Times New Roman (Body CS)"/>
      <w:b/>
      <w:bCs/>
      <w:color w:val="330066" w:themeColor="text2"/>
      <w:sz w:val="20"/>
      <w:szCs w:val="18"/>
      <w:lang w:eastAsia="ja-JP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5E5D20"/>
    <w:pPr>
      <w:suppressAutoHyphens w:val="0"/>
      <w:spacing w:before="800" w:after="180" w:line="240" w:lineRule="auto"/>
    </w:pPr>
    <w:rPr>
      <w:rFonts w:cs="Times New Roman (Body CS)"/>
      <w:bCs/>
      <w:color w:val="000000" w:themeColor="text1"/>
      <w:szCs w:val="18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5E5D20"/>
    <w:rPr>
      <w:rFonts w:asciiTheme="minorHAnsi" w:hAnsiTheme="minorHAnsi" w:cs="Times New Roman (Body CS)"/>
      <w:bCs/>
      <w:color w:val="000000" w:themeColor="text1"/>
      <w:sz w:val="18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2F5BD5"/>
    <w:pPr>
      <w:suppressAutoHyphens w:val="0"/>
      <w:spacing w:before="120" w:after="120" w:line="216" w:lineRule="auto"/>
    </w:pPr>
    <w:rPr>
      <w:rFonts w:asciiTheme="majorHAnsi" w:eastAsiaTheme="minorHAnsi" w:hAnsiTheme="majorHAnsi" w:cs="Times New Roman (Body CS)"/>
      <w:caps/>
      <w:color w:val="000000" w:themeColor="text1"/>
      <w:sz w:val="36"/>
      <w:szCs w:val="20"/>
      <w:lang w:eastAsia="ja-JP"/>
    </w:rPr>
  </w:style>
  <w:style w:type="paragraph" w:customStyle="1" w:styleId="ContactInfo">
    <w:name w:val="Contact Info"/>
    <w:basedOn w:val="Normal"/>
    <w:uiPriority w:val="2"/>
    <w:qFormat/>
    <w:rsid w:val="005E5D20"/>
    <w:pPr>
      <w:suppressAutoHyphens w:val="0"/>
      <w:spacing w:before="0" w:after="280" w:line="312" w:lineRule="auto"/>
      <w:contextualSpacing/>
    </w:pPr>
    <w:rPr>
      <w:rFonts w:eastAsiaTheme="minorHAnsi" w:cs="Times New Roman (Body CS)"/>
      <w:color w:val="330066" w:themeColor="text2"/>
      <w:spacing w:val="6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B4DE3"/>
    <w:rPr>
      <w:color w:val="660099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B4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DE3"/>
    <w:rPr>
      <w:color w:val="330066" w:themeColor="followedHyperlink"/>
      <w:u w:val="single"/>
    </w:rPr>
  </w:style>
  <w:style w:type="paragraph" w:customStyle="1" w:styleId="TableHeader">
    <w:name w:val="Table Header"/>
    <w:basedOn w:val="Normal"/>
    <w:qFormat/>
    <w:rsid w:val="000352D4"/>
    <w:pPr>
      <w:spacing w:beforeAutospacing="1" w:afterAutospacing="1"/>
    </w:pPr>
    <w:rPr>
      <w:rFonts w:asciiTheme="majorHAnsi" w:eastAsia="Times New Roman" w:hAnsiTheme="majorHAnsi"/>
      <w:caps/>
      <w:color w:val="000000" w:themeColor="text1"/>
      <w:sz w:val="16"/>
      <w:szCs w:val="18"/>
    </w:rPr>
  </w:style>
  <w:style w:type="numbering" w:customStyle="1" w:styleId="CurrentList1">
    <w:name w:val="Current List1"/>
    <w:uiPriority w:val="99"/>
    <w:rsid w:val="00DA649D"/>
    <w:pPr>
      <w:numPr>
        <w:numId w:val="9"/>
      </w:numPr>
    </w:pPr>
  </w:style>
  <w:style w:type="numbering" w:customStyle="1" w:styleId="CurrentList2">
    <w:name w:val="Current List2"/>
    <w:uiPriority w:val="99"/>
    <w:rsid w:val="00DA649D"/>
    <w:pPr>
      <w:numPr>
        <w:numId w:val="10"/>
      </w:numPr>
    </w:pPr>
  </w:style>
  <w:style w:type="numbering" w:customStyle="1" w:styleId="CurrentList3">
    <w:name w:val="Current List3"/>
    <w:uiPriority w:val="99"/>
    <w:rsid w:val="00DA649D"/>
    <w:pPr>
      <w:numPr>
        <w:numId w:val="11"/>
      </w:numPr>
    </w:pPr>
  </w:style>
  <w:style w:type="numbering" w:customStyle="1" w:styleId="CurrentList4">
    <w:name w:val="Current List4"/>
    <w:uiPriority w:val="99"/>
    <w:rsid w:val="00DA649D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hello@vescapelab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GoogleDrive/Shared%20drives/VEscape%20Labs/2.%20Design/Templates/VEscape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50734FA37DBC4295365EE9CFC4DC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6DF15-9BA1-EE40-AB62-83FEC3FE7F3D}"/>
      </w:docPartPr>
      <w:docPartBody>
        <w:p w:rsidR="00000000" w:rsidRDefault="00A65500" w:rsidP="00A65500">
          <w:pPr>
            <w:pStyle w:val="6650734FA37DBC4295365EE9CFC4DC6D"/>
          </w:pPr>
          <w:r>
            <w:t>Date</w:t>
          </w:r>
        </w:p>
      </w:docPartBody>
    </w:docPart>
    <w:docPart>
      <w:docPartPr>
        <w:name w:val="6F77859E4A7F6B45A874DBBF582EC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81261-72FA-E440-B8BF-6D4B687202AA}"/>
      </w:docPartPr>
      <w:docPartBody>
        <w:p w:rsidR="00000000" w:rsidRDefault="00A65500" w:rsidP="00A65500">
          <w:pPr>
            <w:pStyle w:val="6F77859E4A7F6B45A874DBBF582EC431"/>
          </w:pPr>
          <w:r>
            <w:t>Recipient</w:t>
          </w:r>
        </w:p>
      </w:docPartBody>
    </w:docPart>
    <w:docPart>
      <w:docPartPr>
        <w:name w:val="04728B121880C049A13EDF8F03CFB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11DE6-F2F9-1B4B-9E20-2B5068B682E5}"/>
      </w:docPartPr>
      <w:docPartBody>
        <w:p w:rsidR="00000000" w:rsidRDefault="00A65500" w:rsidP="00A65500">
          <w:pPr>
            <w:pStyle w:val="04728B121880C049A13EDF8F03CFB096"/>
          </w:pPr>
          <w:r>
            <w:t>Company</w:t>
          </w:r>
        </w:p>
      </w:docPartBody>
    </w:docPart>
    <w:docPart>
      <w:docPartPr>
        <w:name w:val="A5027D37074335489BBF98D60C201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32D82-71F0-E445-B661-6059A7C6E963}"/>
      </w:docPartPr>
      <w:docPartBody>
        <w:p w:rsidR="00000000" w:rsidRDefault="00A65500" w:rsidP="00A65500">
          <w:pPr>
            <w:pStyle w:val="A5027D37074335489BBF98D60C20145F"/>
          </w:pPr>
          <w:r>
            <w:t>Street Address</w:t>
          </w:r>
          <w:r>
            <w:br/>
            <w:t>City, ST ZIP Code</w:t>
          </w:r>
        </w:p>
      </w:docPartBody>
    </w:docPart>
    <w:docPart>
      <w:docPartPr>
        <w:name w:val="D451B92845B7A94B93F3BE28A1F91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29D6E-36FE-654E-94DF-CECBC180CD22}"/>
      </w:docPartPr>
      <w:docPartBody>
        <w:p w:rsidR="00000000" w:rsidRDefault="00A65500" w:rsidP="00A65500">
          <w:pPr>
            <w:pStyle w:val="D451B92845B7A94B93F3BE28A1F91F62"/>
          </w:pPr>
          <w:r>
            <w:t>Recipient</w:t>
          </w:r>
        </w:p>
      </w:docPartBody>
    </w:docPart>
    <w:docPart>
      <w:docPartPr>
        <w:name w:val="829A3DA2DFF6DD44BB319B0D9E905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B8E46-AE6C-E640-BF0C-9003FA3A5D4C}"/>
      </w:docPartPr>
      <w:docPartBody>
        <w:p w:rsidR="00A65500" w:rsidRDefault="00A65500">
          <w:r>
            <w:t>To get started right away, just tap any placeholder text (such as this) and start typing.</w:t>
          </w:r>
        </w:p>
        <w:p w:rsidR="00000000" w:rsidRDefault="00A65500" w:rsidP="00A65500">
          <w:pPr>
            <w:pStyle w:val="829A3DA2DFF6DD44BB319B0D9E905637"/>
          </w:pPr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docPartBody>
    </w:docPart>
    <w:docPart>
      <w:docPartPr>
        <w:name w:val="58C170DE8112564AB765DEC9925AD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67517-2A67-BD48-9A52-6CCADD8F5EC3}"/>
      </w:docPartPr>
      <w:docPartBody>
        <w:p w:rsidR="00000000" w:rsidRDefault="00A65500" w:rsidP="00A65500">
          <w:pPr>
            <w:pStyle w:val="58C170DE8112564AB765DEC9925AD8C9"/>
          </w:pPr>
          <w:r>
            <w:t>Sincerely,</w:t>
          </w:r>
        </w:p>
      </w:docPartBody>
    </w:docPart>
    <w:docPart>
      <w:docPartPr>
        <w:name w:val="8565C7740CFA6146B48D7E85DBAB2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6EC3F-5141-7F4D-A394-72BC1AB41744}"/>
      </w:docPartPr>
      <w:docPartBody>
        <w:p w:rsidR="00000000" w:rsidRDefault="00A65500" w:rsidP="00A65500">
          <w:pPr>
            <w:pStyle w:val="8565C7740CFA6146B48D7E85DBAB2347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ource Sans Pro SemiBold">
    <w:panose1 w:val="020B0603030403020204"/>
    <w:charset w:val="00"/>
    <w:family w:val="swiss"/>
    <w:pitch w:val="variable"/>
    <w:sig w:usb0="600002F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00"/>
    <w:rsid w:val="00313D12"/>
    <w:rsid w:val="00A6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50734FA37DBC4295365EE9CFC4DC6D">
    <w:name w:val="6650734FA37DBC4295365EE9CFC4DC6D"/>
    <w:rsid w:val="00A65500"/>
  </w:style>
  <w:style w:type="paragraph" w:customStyle="1" w:styleId="6F77859E4A7F6B45A874DBBF582EC431">
    <w:name w:val="6F77859E4A7F6B45A874DBBF582EC431"/>
    <w:rsid w:val="00A65500"/>
  </w:style>
  <w:style w:type="paragraph" w:customStyle="1" w:styleId="04728B121880C049A13EDF8F03CFB096">
    <w:name w:val="04728B121880C049A13EDF8F03CFB096"/>
    <w:rsid w:val="00A65500"/>
  </w:style>
  <w:style w:type="paragraph" w:customStyle="1" w:styleId="A5027D37074335489BBF98D60C20145F">
    <w:name w:val="A5027D37074335489BBF98D60C20145F"/>
    <w:rsid w:val="00A65500"/>
  </w:style>
  <w:style w:type="paragraph" w:customStyle="1" w:styleId="D451B92845B7A94B93F3BE28A1F91F62">
    <w:name w:val="D451B92845B7A94B93F3BE28A1F91F62"/>
    <w:rsid w:val="00A65500"/>
  </w:style>
  <w:style w:type="paragraph" w:customStyle="1" w:styleId="829A3DA2DFF6DD44BB319B0D9E905637">
    <w:name w:val="829A3DA2DFF6DD44BB319B0D9E905637"/>
    <w:rsid w:val="00A65500"/>
  </w:style>
  <w:style w:type="paragraph" w:customStyle="1" w:styleId="58C170DE8112564AB765DEC9925AD8C9">
    <w:name w:val="58C170DE8112564AB765DEC9925AD8C9"/>
    <w:rsid w:val="00A65500"/>
  </w:style>
  <w:style w:type="paragraph" w:customStyle="1" w:styleId="8565C7740CFA6146B48D7E85DBAB2347">
    <w:name w:val="8565C7740CFA6146B48D7E85DBAB2347"/>
    <w:rsid w:val="00A655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TLB Office Theme">
  <a:themeElements>
    <a:clrScheme name="VEscape Labs">
      <a:dk1>
        <a:srgbClr val="000000"/>
      </a:dk1>
      <a:lt1>
        <a:srgbClr val="FFFFFF"/>
      </a:lt1>
      <a:dk2>
        <a:srgbClr val="330066"/>
      </a:dk2>
      <a:lt2>
        <a:srgbClr val="E8E8E8"/>
      </a:lt2>
      <a:accent1>
        <a:srgbClr val="660099"/>
      </a:accent1>
      <a:accent2>
        <a:srgbClr val="FF0066"/>
      </a:accent2>
      <a:accent3>
        <a:srgbClr val="FFFF00"/>
      </a:accent3>
      <a:accent4>
        <a:srgbClr val="33EA00"/>
      </a:accent4>
      <a:accent5>
        <a:srgbClr val="FFCC00"/>
      </a:accent5>
      <a:accent6>
        <a:srgbClr val="FF3300"/>
      </a:accent6>
      <a:hlink>
        <a:srgbClr val="660099"/>
      </a:hlink>
      <a:folHlink>
        <a:srgbClr val="33006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lIns="91440" tIns="91440" rIns="91440" bIns="91440" rtlCol="0" anchor="ctr"/>
      <a:lstStyle>
        <a:defPPr algn="ctr">
          <a:defRPr sz="2000" dirty="0" smtClean="0">
            <a:solidFill>
              <a:schemeClr val="accent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/>
      <a:bodyPr vert="horz" lIns="45720" tIns="45720" rIns="45720" bIns="45720" rtlCol="0">
        <a:normAutofit/>
      </a:bodyPr>
      <a:lstStyle>
        <a:defPPr algn="l">
          <a:spcBef>
            <a:spcPts val="1800"/>
          </a:spcBef>
          <a:defRPr dirty="0"/>
        </a:defPPr>
      </a:lstStyle>
    </a:txDef>
  </a:objectDefaults>
  <a:extraClrSchemeLst/>
  <a:extLst>
    <a:ext uri="{05A4C25C-085E-4340-85A3-A5531E510DB2}">
      <thm15:themeFamily xmlns:thm15="http://schemas.microsoft.com/office/thememl/2012/main" name="TLB Office Theme" id="{BEBDD8DE-2E4F-8847-A663-0D96DEBE1102}" vid="{BD9FCB0B-6F88-0540-956A-019C92D754A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  <Files xmlns="7c1b799b-9263-4874-b153-9fe32b96900c">
      <Url xsi:nil="true"/>
      <Description xsi:nil="true"/>
    </File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1E1DF8-B81A-4074-8B2A-F445E8F2F2B9}"/>
</file>

<file path=customXml/itemProps2.xml><?xml version="1.0" encoding="utf-8"?>
<ds:datastoreItem xmlns:ds="http://schemas.openxmlformats.org/officeDocument/2006/customXml" ds:itemID="{D00C9B5F-74D1-455A-82D9-BCC311845D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BFF901-3FE8-4995-A8F5-D0B4ECF3C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VEscape Word Template.dotx</Template>
  <TotalTime>28</TotalTime>
  <Pages>1</Pages>
  <Words>120</Words>
  <Characters>567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Manager/>
  <Company>Firstname Lastname</Company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Steve Hurst</dc:creator>
  <cp:keywords/>
  <dc:description/>
  <cp:lastModifiedBy>Steve Hurst</cp:lastModifiedBy>
  <cp:revision>2</cp:revision>
  <cp:lastPrinted>2022-06-30T22:30:00Z</cp:lastPrinted>
  <dcterms:created xsi:type="dcterms:W3CDTF">2022-12-20T22:15:00Z</dcterms:created>
  <dcterms:modified xsi:type="dcterms:W3CDTF">2022-12-20T23:16:00Z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Order">
    <vt:i4>8700</vt:i4>
  </property>
</Properties>
</file>