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D2014" w14:textId="77777777" w:rsidR="000352D4" w:rsidRPr="00E62A77" w:rsidRDefault="000352D4" w:rsidP="005E5D20">
      <w:pPr>
        <w:pStyle w:val="Title"/>
      </w:pPr>
      <w:r w:rsidRPr="000352D4">
        <w:t>Use a concise, compelling title</w:t>
      </w:r>
    </w:p>
    <w:p w14:paraId="6E047475" w14:textId="77777777" w:rsidR="000352D4" w:rsidRPr="00D75C40" w:rsidRDefault="000352D4" w:rsidP="005E5D20">
      <w:pPr>
        <w:pStyle w:val="Subtitle"/>
      </w:pPr>
      <w:r>
        <w:t>Expand upon your title with a subtitle</w:t>
      </w:r>
    </w:p>
    <w:p w14:paraId="3BF49A80" w14:textId="77777777" w:rsidR="000352D4" w:rsidRDefault="000352D4" w:rsidP="000352D4">
      <w:pPr>
        <w:pStyle w:val="Heading1"/>
      </w:pPr>
      <w:r>
        <w:t>Heading 1 clearly defines your section</w:t>
      </w:r>
    </w:p>
    <w:p w14:paraId="31D7ECDA" w14:textId="77777777" w:rsidR="000352D4" w:rsidRPr="00793626" w:rsidRDefault="000352D4" w:rsidP="000352D4">
      <w:pPr>
        <w:pStyle w:val="Intro"/>
      </w:pPr>
      <w:r w:rsidRPr="00C532FF">
        <w:t>Begin your sections with an introduction. Something that sets up a compelling reason for someone to read the rest of the content of your section. Keep the length of this to around three to four sentences.</w:t>
      </w:r>
    </w:p>
    <w:p w14:paraId="43A6448E" w14:textId="77777777" w:rsidR="000352D4" w:rsidRDefault="000352D4" w:rsidP="000352D4">
      <w:pPr>
        <w:pStyle w:val="Heading2"/>
      </w:pPr>
      <w:r>
        <w:t>Heading 2 helps to divide your section points into clear parts</w:t>
      </w:r>
      <w:r w:rsidRPr="001A2869">
        <w:t xml:space="preserve"> </w:t>
      </w:r>
    </w:p>
    <w:p w14:paraId="5CA0E1DD" w14:textId="77777777" w:rsidR="000352D4" w:rsidRPr="00F347BE" w:rsidRDefault="000352D4" w:rsidP="000352D4">
      <w:r>
        <w:rPr>
          <w:noProof/>
        </w:rPr>
        <mc:AlternateContent>
          <mc:Choice Requires="wps">
            <w:drawing>
              <wp:anchor distT="0" distB="0" distL="114300" distR="114300" simplePos="0" relativeHeight="251661312" behindDoc="0" locked="0" layoutInCell="1" allowOverlap="1" wp14:anchorId="16A5EC00" wp14:editId="765B78B0">
                <wp:simplePos x="0" y="0"/>
                <wp:positionH relativeFrom="column">
                  <wp:posOffset>4126123</wp:posOffset>
                </wp:positionH>
                <wp:positionV relativeFrom="paragraph">
                  <wp:posOffset>62230</wp:posOffset>
                </wp:positionV>
                <wp:extent cx="2171065" cy="160591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171065" cy="16059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677AF1D" w14:textId="77777777" w:rsidR="000352D4" w:rsidRDefault="000352D4" w:rsidP="000352D4">
                            <w:pPr>
                              <w:pStyle w:val="Quote"/>
                            </w:pPr>
                            <w:r>
                              <w:t>“A pull quote is a great way to pull the reader into a passage of text.”</w:t>
                            </w:r>
                          </w:p>
                          <w:p w14:paraId="1885D0B1" w14:textId="77777777" w:rsidR="000352D4" w:rsidRPr="001A3BFF" w:rsidRDefault="000352D4" w:rsidP="000352D4">
                            <w:pPr>
                              <w:pStyle w:val="QuoteAttribution"/>
                            </w:pPr>
                            <w:r w:rsidRPr="001A3BFF">
                              <w:t xml:space="preserve">The Author of this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5EC00" id="_x0000_t202" coordsize="21600,21600" o:spt="202" path="m,l,21600r21600,l21600,xe">
                <v:stroke joinstyle="miter"/>
                <v:path gradientshapeok="t" o:connecttype="rect"/>
              </v:shapetype>
              <v:shape id="Text Box 4" o:spid="_x0000_s1026" type="#_x0000_t202" style="position:absolute;margin-left:324.9pt;margin-top:4.9pt;width:170.95pt;height:12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" filled="f" stroked="f">
                <v:textbox>
                  <w:txbxContent>
                    <w:p w14:paraId="6677AF1D" w14:textId="77777777" w:rsidR="000352D4" w:rsidRDefault="000352D4" w:rsidP="000352D4">
                      <w:pPr>
                        <w:pStyle w:val="Quote"/>
                      </w:pPr>
                      <w:r>
                        <w:t>“A pull quote is a great way to pull the reader into a passage of text.”</w:t>
                      </w:r>
                    </w:p>
                    <w:p w14:paraId="1885D0B1" w14:textId="77777777" w:rsidR="000352D4" w:rsidRPr="001A3BFF" w:rsidRDefault="000352D4" w:rsidP="000352D4">
                      <w:pPr>
                        <w:pStyle w:val="QuoteAttribution"/>
                      </w:pPr>
                      <w:r w:rsidRPr="001A3BFF">
                        <w:t xml:space="preserve">The Author of this Template </w:t>
                      </w:r>
                    </w:p>
                  </w:txbxContent>
                </v:textbox>
                <w10:wrap type="square"/>
              </v:shape>
            </w:pict>
          </mc:Fallback>
        </mc:AlternateContent>
      </w:r>
      <w:r>
        <w:t>You can introduce some bulleted points, such as:</w:t>
      </w:r>
    </w:p>
    <w:p w14:paraId="2305B2CE" w14:textId="77777777" w:rsidR="000352D4" w:rsidRPr="004F7B91" w:rsidRDefault="000352D4" w:rsidP="008447FC">
      <w:pPr>
        <w:pStyle w:val="ListParagraph"/>
        <w:numPr>
          <w:ilvl w:val="0"/>
          <w:numId w:val="7"/>
        </w:numPr>
      </w:pPr>
      <w:r w:rsidRPr="004F7B91">
        <w:t>This first bullet, which makes a point about something</w:t>
      </w:r>
    </w:p>
    <w:p w14:paraId="2CA9424F" w14:textId="77777777" w:rsidR="000352D4" w:rsidRPr="004F7B91" w:rsidRDefault="000352D4" w:rsidP="008447FC">
      <w:pPr>
        <w:pStyle w:val="ListParagraph"/>
        <w:numPr>
          <w:ilvl w:val="0"/>
          <w:numId w:val="7"/>
        </w:numPr>
      </w:pPr>
      <w:r w:rsidRPr="004F7B91">
        <w:t xml:space="preserve">Make an additional point with a second bullet </w:t>
      </w:r>
    </w:p>
    <w:p w14:paraId="74619063" w14:textId="77777777" w:rsidR="000352D4" w:rsidRPr="004F7B91" w:rsidRDefault="000352D4" w:rsidP="008447FC">
      <w:pPr>
        <w:pStyle w:val="ListParagraph"/>
        <w:numPr>
          <w:ilvl w:val="0"/>
          <w:numId w:val="7"/>
        </w:numPr>
      </w:pPr>
      <w:r w:rsidRPr="004F7B91">
        <w:t>A third bullet allows you to continue making points</w:t>
      </w:r>
    </w:p>
    <w:p w14:paraId="5DED0EF0" w14:textId="77777777" w:rsidR="000352D4" w:rsidRDefault="000352D4" w:rsidP="008447FC">
      <w:pPr>
        <w:pStyle w:val="ListParagraph"/>
        <w:numPr>
          <w:ilvl w:val="0"/>
          <w:numId w:val="7"/>
        </w:numPr>
      </w:pPr>
      <w:r w:rsidRPr="004F7B91">
        <w:t>We could really go on for a while, but maybe try to keep it to four to six points</w:t>
      </w:r>
    </w:p>
    <w:p w14:paraId="6A62F975" w14:textId="77777777" w:rsidR="000352D4" w:rsidRPr="00EB7CE6" w:rsidRDefault="000352D4" w:rsidP="000352D4">
      <w:pPr>
        <w:pStyle w:val="Heading3"/>
      </w:pPr>
      <w:r>
        <w:t>Heading 3 could be used for separating thoughts in within sections</w:t>
      </w:r>
    </w:p>
    <w:p w14:paraId="7208E966" w14:textId="77777777" w:rsidR="000352D4" w:rsidRDefault="000352D4" w:rsidP="000352D4">
      <w:pPr>
        <w:keepNext/>
        <w:keepLines/>
      </w:pPr>
      <w:r w:rsidRPr="000608D0">
        <w:t>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14:paraId="5AEEDD79" w14:textId="77777777" w:rsidR="000352D4" w:rsidRDefault="000352D4" w:rsidP="000352D4">
      <w:r w:rsidRPr="000608D0">
        <w:t>One morning, when Gregor Samsa woke from troubled dreams, he found himself transformed in his bed into some horrible vermin</w:t>
      </w:r>
      <w:r>
        <w:t>. He lay on his armo</w:t>
      </w:r>
      <w:r w:rsidRPr="000608D0">
        <w:t xml:space="preserve">r-like back, and if he lifted his head a </w:t>
      </w:r>
      <w:proofErr w:type="gramStart"/>
      <w:r w:rsidRPr="000608D0">
        <w:t>little</w:t>
      </w:r>
      <w:proofErr w:type="gramEnd"/>
      <w:r w:rsidRPr="000608D0">
        <w:t xml:space="preserv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w:t>
      </w:r>
      <w:r w:rsidRPr="00EB7CE6">
        <w:t xml:space="preserve"> </w:t>
      </w:r>
    </w:p>
    <w:p w14:paraId="18B348B2" w14:textId="77777777" w:rsidR="000352D4" w:rsidRDefault="000352D4" w:rsidP="000352D4">
      <w:pPr>
        <w:pStyle w:val="Heading1"/>
      </w:pPr>
      <w:r>
        <w:t>Heading 1 clearly defines your section</w:t>
      </w:r>
    </w:p>
    <w:p w14:paraId="30F8910F" w14:textId="77777777" w:rsidR="000352D4" w:rsidRPr="00793626" w:rsidRDefault="000352D4" w:rsidP="000352D4">
      <w:pPr>
        <w:pStyle w:val="Intro"/>
      </w:pPr>
      <w:r w:rsidRPr="00C532FF">
        <w:t>Begin your sections with an introduction. Something that sets up a compelling reason for someone to read the rest of the content of your section. Keep the length of this to around three to four sentences.</w:t>
      </w:r>
    </w:p>
    <w:p w14:paraId="4AE1AF5C" w14:textId="77777777" w:rsidR="000352D4" w:rsidRDefault="000352D4" w:rsidP="000352D4">
      <w:pPr>
        <w:pStyle w:val="Heading2"/>
      </w:pPr>
      <w:r>
        <w:t>Heading 2 helps to divide your section points into clear parts</w:t>
      </w:r>
      <w:r w:rsidRPr="001A2869">
        <w:t xml:space="preserve"> </w:t>
      </w:r>
    </w:p>
    <w:p w14:paraId="4F113E21" w14:textId="77777777" w:rsidR="000352D4" w:rsidRPr="00F347BE" w:rsidRDefault="000352D4" w:rsidP="000352D4">
      <w:r>
        <w:t xml:space="preserve">You can introduce some </w:t>
      </w:r>
      <w:r w:rsidRPr="0D7F2334">
        <w:rPr>
          <w:szCs w:val="22"/>
        </w:rPr>
        <w:t>bulleted</w:t>
      </w:r>
      <w:r>
        <w:t xml:space="preserve"> points, such as:</w:t>
      </w:r>
    </w:p>
    <w:p w14:paraId="63894C6E" w14:textId="77777777" w:rsidR="000352D4" w:rsidRPr="00DA649D" w:rsidRDefault="000352D4" w:rsidP="008447FC">
      <w:pPr>
        <w:pStyle w:val="ListParagraph"/>
      </w:pPr>
      <w:r w:rsidRPr="00DA649D">
        <w:lastRenderedPageBreak/>
        <w:t>This first bullet, which makes a point about something</w:t>
      </w:r>
    </w:p>
    <w:p w14:paraId="25460D00" w14:textId="77777777" w:rsidR="000352D4" w:rsidRPr="00DA649D" w:rsidRDefault="000352D4" w:rsidP="008447FC">
      <w:pPr>
        <w:pStyle w:val="ListParagraph"/>
      </w:pPr>
      <w:r w:rsidRPr="00DA649D">
        <w:t xml:space="preserve">Make an additional point with a second bullet </w:t>
      </w:r>
    </w:p>
    <w:p w14:paraId="0B6D8834" w14:textId="77777777" w:rsidR="000352D4" w:rsidRPr="00DA649D" w:rsidRDefault="000352D4" w:rsidP="008447FC">
      <w:pPr>
        <w:pStyle w:val="ListParagraph"/>
      </w:pPr>
      <w:r w:rsidRPr="00DA649D">
        <w:t>A third bullet allows you to continue making points</w:t>
      </w:r>
    </w:p>
    <w:p w14:paraId="040EE625" w14:textId="77777777" w:rsidR="000352D4" w:rsidRPr="00DA649D" w:rsidRDefault="000352D4" w:rsidP="008447FC">
      <w:pPr>
        <w:pStyle w:val="ListParagraph"/>
      </w:pPr>
      <w:r w:rsidRPr="00DA649D">
        <w:t>We could really go on for a while, but maybe try to keep it to four to six points</w:t>
      </w:r>
    </w:p>
    <w:p w14:paraId="4A9FD635" w14:textId="77777777" w:rsidR="000352D4" w:rsidRDefault="000352D4" w:rsidP="0047216C">
      <w:r w:rsidRPr="000608D0">
        <w:t>One morning, when Gregor Samsa woke from troubled dreams, he found himself transformed in his bed into some horrible vermin</w:t>
      </w:r>
      <w:r>
        <w:t>. He lay on his armo</w:t>
      </w:r>
      <w:r w:rsidRPr="000608D0">
        <w:t xml:space="preserve">r-like back, and if he lifted his head a </w:t>
      </w:r>
      <w:proofErr w:type="gramStart"/>
      <w:r w:rsidRPr="000608D0">
        <w:t>little</w:t>
      </w:r>
      <w:proofErr w:type="gramEnd"/>
      <w:r w:rsidRPr="000608D0">
        <w:t xml:space="preserv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w:t>
      </w:r>
      <w:r w:rsidRPr="00EB7CE6">
        <w:t xml:space="preserve"> </w:t>
      </w:r>
    </w:p>
    <w:p w14:paraId="70E99501" w14:textId="77777777" w:rsidR="000352D4" w:rsidRDefault="000352D4" w:rsidP="000352D4">
      <w:pPr>
        <w:pStyle w:val="Heading3"/>
      </w:pPr>
      <w:r>
        <w:t>Heading 3 could be used for separating thoughts within sections</w:t>
      </w:r>
    </w:p>
    <w:tbl>
      <w:tblPr>
        <w:tblStyle w:val="List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0352D4" w14:paraId="405210DA" w14:textId="77777777" w:rsidTr="005E5D20">
        <w:trPr>
          <w:cnfStyle w:val="100000000000" w:firstRow="1" w:lastRow="0" w:firstColumn="0" w:lastColumn="0" w:oddVBand="0" w:evenVBand="0" w:oddHBand="0" w:evenHBand="0" w:firstRowFirstColumn="0" w:firstRowLastColumn="0" w:lastRowFirstColumn="0" w:lastRowLastColumn="0"/>
        </w:trPr>
        <w:tc>
          <w:tcPr>
            <w:tcW w:w="3120" w:type="dxa"/>
            <w:tcBorders>
              <w:top w:val="none" w:sz="0" w:space="0" w:color="auto"/>
              <w:left w:val="none" w:sz="0" w:space="0" w:color="auto"/>
              <w:bottom w:val="none" w:sz="0" w:space="0" w:color="auto"/>
              <w:right w:val="none" w:sz="0" w:space="0" w:color="auto"/>
            </w:tcBorders>
            <w:shd w:val="clear" w:color="auto" w:fill="330066" w:themeFill="text2"/>
          </w:tcPr>
          <w:p w14:paraId="4C063AD4" w14:textId="77777777" w:rsidR="000352D4" w:rsidRPr="005430C1" w:rsidRDefault="000352D4" w:rsidP="007468B1">
            <w:pPr>
              <w:rPr>
                <w:rFonts w:asciiTheme="majorHAnsi" w:hAnsiTheme="majorHAnsi"/>
                <w:sz w:val="16"/>
                <w:szCs w:val="18"/>
              </w:rPr>
            </w:pPr>
            <w:r w:rsidRPr="005430C1">
              <w:rPr>
                <w:rFonts w:asciiTheme="majorHAnsi" w:hAnsiTheme="majorHAnsi"/>
                <w:sz w:val="16"/>
                <w:szCs w:val="18"/>
              </w:rPr>
              <w:t>Column 1</w:t>
            </w:r>
          </w:p>
        </w:tc>
        <w:tc>
          <w:tcPr>
            <w:tcW w:w="3120" w:type="dxa"/>
            <w:tcBorders>
              <w:top w:val="none" w:sz="0" w:space="0" w:color="auto"/>
              <w:left w:val="none" w:sz="0" w:space="0" w:color="auto"/>
              <w:bottom w:val="none" w:sz="0" w:space="0" w:color="auto"/>
              <w:right w:val="none" w:sz="0" w:space="0" w:color="auto"/>
            </w:tcBorders>
            <w:shd w:val="clear" w:color="auto" w:fill="330066" w:themeFill="text2"/>
          </w:tcPr>
          <w:p w14:paraId="260BAD69" w14:textId="77777777" w:rsidR="000352D4" w:rsidRPr="005430C1" w:rsidRDefault="000352D4" w:rsidP="007468B1">
            <w:pPr>
              <w:rPr>
                <w:rFonts w:asciiTheme="majorHAnsi" w:hAnsiTheme="majorHAnsi"/>
                <w:sz w:val="16"/>
                <w:szCs w:val="18"/>
              </w:rPr>
            </w:pPr>
            <w:r w:rsidRPr="005430C1">
              <w:rPr>
                <w:rFonts w:asciiTheme="majorHAnsi" w:hAnsiTheme="majorHAnsi"/>
                <w:sz w:val="16"/>
                <w:szCs w:val="18"/>
              </w:rPr>
              <w:t>Column 2</w:t>
            </w:r>
          </w:p>
        </w:tc>
        <w:tc>
          <w:tcPr>
            <w:tcW w:w="3120" w:type="dxa"/>
            <w:tcBorders>
              <w:top w:val="none" w:sz="0" w:space="0" w:color="auto"/>
              <w:left w:val="none" w:sz="0" w:space="0" w:color="auto"/>
              <w:bottom w:val="none" w:sz="0" w:space="0" w:color="auto"/>
              <w:right w:val="none" w:sz="0" w:space="0" w:color="auto"/>
            </w:tcBorders>
            <w:shd w:val="clear" w:color="auto" w:fill="330066" w:themeFill="text2"/>
          </w:tcPr>
          <w:p w14:paraId="2908592E" w14:textId="77777777" w:rsidR="000352D4" w:rsidRPr="005430C1" w:rsidRDefault="000352D4" w:rsidP="007468B1">
            <w:pPr>
              <w:rPr>
                <w:rFonts w:asciiTheme="majorHAnsi" w:hAnsiTheme="majorHAnsi"/>
                <w:sz w:val="16"/>
                <w:szCs w:val="18"/>
              </w:rPr>
            </w:pPr>
            <w:r w:rsidRPr="005430C1">
              <w:rPr>
                <w:rFonts w:asciiTheme="majorHAnsi" w:hAnsiTheme="majorHAnsi"/>
                <w:sz w:val="16"/>
                <w:szCs w:val="18"/>
              </w:rPr>
              <w:t>Column 3</w:t>
            </w:r>
          </w:p>
        </w:tc>
      </w:tr>
      <w:tr w:rsidR="000352D4" w14:paraId="3354AEC7" w14:textId="77777777" w:rsidTr="007468B1">
        <w:tc>
          <w:tcPr>
            <w:tcW w:w="3120" w:type="dxa"/>
          </w:tcPr>
          <w:p w14:paraId="275D5E8D" w14:textId="77777777" w:rsidR="000352D4" w:rsidRPr="00303604" w:rsidRDefault="000352D4" w:rsidP="000352D4">
            <w:pPr>
              <w:pStyle w:val="Heading3"/>
              <w:outlineLvl w:val="2"/>
            </w:pPr>
            <w:r w:rsidRPr="00303604">
              <w:t>Information</w:t>
            </w:r>
          </w:p>
        </w:tc>
        <w:tc>
          <w:tcPr>
            <w:tcW w:w="3120" w:type="dxa"/>
          </w:tcPr>
          <w:p w14:paraId="44011B84" w14:textId="77777777" w:rsidR="000352D4" w:rsidRPr="008A7249" w:rsidRDefault="000352D4" w:rsidP="007468B1">
            <w:pPr>
              <w:rPr>
                <w:lang w:val="es-ES"/>
              </w:rPr>
            </w:pPr>
            <w:proofErr w:type="spellStart"/>
            <w:r w:rsidRPr="008A7249">
              <w:rPr>
                <w:lang w:val="es-ES"/>
              </w:rPr>
              <w:t>Longer</w:t>
            </w:r>
            <w:proofErr w:type="spellEnd"/>
            <w:r w:rsidRPr="008A7249">
              <w:rPr>
                <w:lang w:val="es-ES"/>
              </w:rPr>
              <w:t xml:space="preserve"> </w:t>
            </w:r>
            <w:proofErr w:type="spellStart"/>
            <w:r w:rsidRPr="008A7249">
              <w:rPr>
                <w:lang w:val="es-ES"/>
              </w:rPr>
              <w:t>information</w:t>
            </w:r>
            <w:proofErr w:type="spellEnd"/>
            <w:r w:rsidRPr="008A7249">
              <w:rPr>
                <w:lang w:val="es-ES"/>
              </w:rPr>
              <w:t xml:space="preserve"> </w:t>
            </w:r>
            <w:proofErr w:type="spellStart"/>
            <w:r w:rsidRPr="008A7249">
              <w:rPr>
                <w:lang w:val="es-ES"/>
              </w:rPr>
              <w:t>eu</w:t>
            </w:r>
            <w:proofErr w:type="spellEnd"/>
            <w:r w:rsidRPr="008A7249">
              <w:rPr>
                <w:lang w:val="es-ES"/>
              </w:rPr>
              <w:t xml:space="preserve"> </w:t>
            </w:r>
            <w:proofErr w:type="spellStart"/>
            <w:r w:rsidRPr="008A7249">
              <w:rPr>
                <w:lang w:val="es-ES"/>
              </w:rPr>
              <w:t>luctus</w:t>
            </w:r>
            <w:proofErr w:type="spellEnd"/>
            <w:r w:rsidRPr="008A7249">
              <w:rPr>
                <w:lang w:val="es-ES"/>
              </w:rPr>
              <w:t xml:space="preserve"> justo, </w:t>
            </w:r>
            <w:proofErr w:type="spellStart"/>
            <w:r w:rsidRPr="008A7249">
              <w:rPr>
                <w:lang w:val="es-ES"/>
              </w:rPr>
              <w:t>vel</w:t>
            </w:r>
            <w:proofErr w:type="spellEnd"/>
            <w:r w:rsidRPr="008A7249">
              <w:rPr>
                <w:lang w:val="es-ES"/>
              </w:rPr>
              <w:t xml:space="preserve"> </w:t>
            </w:r>
            <w:proofErr w:type="spellStart"/>
            <w:r w:rsidRPr="008A7249">
              <w:rPr>
                <w:lang w:val="es-ES"/>
              </w:rPr>
              <w:t>elementum</w:t>
            </w:r>
            <w:proofErr w:type="spellEnd"/>
            <w:r w:rsidRPr="008A7249">
              <w:rPr>
                <w:lang w:val="es-ES"/>
              </w:rPr>
              <w:t xml:space="preserve"> </w:t>
            </w:r>
            <w:proofErr w:type="spellStart"/>
            <w:r w:rsidRPr="008A7249">
              <w:rPr>
                <w:lang w:val="es-ES"/>
              </w:rPr>
              <w:t>sapien</w:t>
            </w:r>
            <w:proofErr w:type="spellEnd"/>
            <w:r w:rsidRPr="008A7249">
              <w:rPr>
                <w:lang w:val="es-ES"/>
              </w:rPr>
              <w:t xml:space="preserve">. </w:t>
            </w:r>
            <w:proofErr w:type="spellStart"/>
            <w:r w:rsidRPr="008A7249">
              <w:rPr>
                <w:lang w:val="es-ES"/>
              </w:rPr>
              <w:t>Pellentesque</w:t>
            </w:r>
            <w:proofErr w:type="spellEnd"/>
            <w:r w:rsidRPr="008A7249">
              <w:rPr>
                <w:lang w:val="es-ES"/>
              </w:rPr>
              <w:t xml:space="preserve"> </w:t>
            </w:r>
            <w:proofErr w:type="spellStart"/>
            <w:r w:rsidRPr="008A7249">
              <w:rPr>
                <w:lang w:val="es-ES"/>
              </w:rPr>
              <w:t>malesuada</w:t>
            </w:r>
            <w:proofErr w:type="spellEnd"/>
            <w:r w:rsidRPr="008A7249">
              <w:rPr>
                <w:lang w:val="es-ES"/>
              </w:rPr>
              <w:t xml:space="preserve"> </w:t>
            </w:r>
            <w:proofErr w:type="spellStart"/>
            <w:r w:rsidRPr="008A7249">
              <w:rPr>
                <w:lang w:val="es-ES"/>
              </w:rPr>
              <w:t>sapien</w:t>
            </w:r>
            <w:proofErr w:type="spellEnd"/>
            <w:r w:rsidRPr="008A7249">
              <w:rPr>
                <w:lang w:val="es-ES"/>
              </w:rPr>
              <w:t xml:space="preserve"> a </w:t>
            </w:r>
            <w:proofErr w:type="spellStart"/>
            <w:r w:rsidRPr="008A7249">
              <w:rPr>
                <w:lang w:val="es-ES"/>
              </w:rPr>
              <w:t>fringilla</w:t>
            </w:r>
            <w:proofErr w:type="spellEnd"/>
            <w:r w:rsidRPr="008A7249">
              <w:rPr>
                <w:lang w:val="es-ES"/>
              </w:rPr>
              <w:t xml:space="preserve"> </w:t>
            </w:r>
            <w:proofErr w:type="spellStart"/>
            <w:r w:rsidRPr="008A7249">
              <w:rPr>
                <w:lang w:val="es-ES"/>
              </w:rPr>
              <w:t>congue</w:t>
            </w:r>
            <w:proofErr w:type="spellEnd"/>
            <w:r w:rsidRPr="008A7249">
              <w:rPr>
                <w:lang w:val="es-ES"/>
              </w:rPr>
              <w:t>.</w:t>
            </w:r>
          </w:p>
        </w:tc>
        <w:tc>
          <w:tcPr>
            <w:tcW w:w="3120" w:type="dxa"/>
          </w:tcPr>
          <w:p w14:paraId="79897E0D" w14:textId="77777777" w:rsidR="000352D4" w:rsidRPr="00DA649D" w:rsidRDefault="000352D4" w:rsidP="008447FC">
            <w:pPr>
              <w:pStyle w:val="ListParagraph"/>
              <w:numPr>
                <w:ilvl w:val="0"/>
                <w:numId w:val="13"/>
              </w:numPr>
            </w:pPr>
            <w:r w:rsidRPr="00DA649D">
              <w:t>Bulleted items</w:t>
            </w:r>
          </w:p>
          <w:p w14:paraId="2AB5B687" w14:textId="77777777" w:rsidR="000352D4" w:rsidRPr="00DA649D" w:rsidRDefault="000352D4" w:rsidP="008447FC">
            <w:pPr>
              <w:pStyle w:val="ListParagraph"/>
              <w:numPr>
                <w:ilvl w:val="0"/>
                <w:numId w:val="13"/>
              </w:numPr>
            </w:pPr>
            <w:r w:rsidRPr="00DA649D">
              <w:t>Bulleted items</w:t>
            </w:r>
          </w:p>
          <w:p w14:paraId="182831FC" w14:textId="77777777" w:rsidR="000352D4" w:rsidRPr="00DA649D" w:rsidRDefault="000352D4" w:rsidP="008447FC">
            <w:pPr>
              <w:pStyle w:val="ListParagraph"/>
              <w:numPr>
                <w:ilvl w:val="0"/>
                <w:numId w:val="13"/>
              </w:numPr>
            </w:pPr>
            <w:r w:rsidRPr="00DA649D">
              <w:t>Bulleted items</w:t>
            </w:r>
          </w:p>
          <w:p w14:paraId="59125B53" w14:textId="77777777" w:rsidR="000352D4" w:rsidRPr="00DA649D" w:rsidRDefault="000352D4" w:rsidP="008447FC">
            <w:pPr>
              <w:pStyle w:val="ListParagraph"/>
              <w:numPr>
                <w:ilvl w:val="0"/>
                <w:numId w:val="13"/>
              </w:numPr>
            </w:pPr>
            <w:r w:rsidRPr="00DA649D">
              <w:t>Bulleted items</w:t>
            </w:r>
          </w:p>
          <w:p w14:paraId="304663A2" w14:textId="77777777" w:rsidR="000352D4" w:rsidRPr="00DA649D" w:rsidRDefault="000352D4" w:rsidP="008447FC">
            <w:pPr>
              <w:pStyle w:val="ListParagraph"/>
              <w:numPr>
                <w:ilvl w:val="0"/>
                <w:numId w:val="13"/>
              </w:numPr>
            </w:pPr>
            <w:r w:rsidRPr="00DA649D">
              <w:t>Bulleted items</w:t>
            </w:r>
          </w:p>
          <w:p w14:paraId="17690795" w14:textId="77777777" w:rsidR="000352D4" w:rsidRDefault="000352D4" w:rsidP="008447FC">
            <w:pPr>
              <w:pStyle w:val="ListParagraph"/>
              <w:numPr>
                <w:ilvl w:val="0"/>
                <w:numId w:val="13"/>
              </w:numPr>
            </w:pPr>
            <w:r w:rsidRPr="00DA649D">
              <w:t>Bulleted items</w:t>
            </w:r>
          </w:p>
        </w:tc>
      </w:tr>
      <w:tr w:rsidR="000352D4" w14:paraId="6ACBE584" w14:textId="77777777" w:rsidTr="007468B1">
        <w:trPr>
          <w:cnfStyle w:val="000000010000" w:firstRow="0" w:lastRow="0" w:firstColumn="0" w:lastColumn="0" w:oddVBand="0" w:evenVBand="0" w:oddHBand="0" w:evenHBand="1" w:firstRowFirstColumn="0" w:firstRowLastColumn="0" w:lastRowFirstColumn="0" w:lastRowLastColumn="0"/>
        </w:trPr>
        <w:tc>
          <w:tcPr>
            <w:tcW w:w="3120" w:type="dxa"/>
          </w:tcPr>
          <w:p w14:paraId="52C1E55A" w14:textId="77777777" w:rsidR="000352D4" w:rsidRPr="00303604" w:rsidRDefault="000352D4" w:rsidP="000352D4">
            <w:pPr>
              <w:pStyle w:val="Heading3"/>
              <w:outlineLvl w:val="2"/>
            </w:pPr>
            <w:r w:rsidRPr="00303604">
              <w:t>Information</w:t>
            </w:r>
          </w:p>
        </w:tc>
        <w:tc>
          <w:tcPr>
            <w:tcW w:w="3120" w:type="dxa"/>
          </w:tcPr>
          <w:p w14:paraId="73889E76" w14:textId="77777777" w:rsidR="000352D4" w:rsidRPr="008A7249" w:rsidRDefault="000352D4" w:rsidP="007468B1">
            <w:pPr>
              <w:rPr>
                <w:lang w:val="es-ES"/>
              </w:rPr>
            </w:pPr>
            <w:proofErr w:type="spellStart"/>
            <w:r w:rsidRPr="008A7249">
              <w:rPr>
                <w:lang w:val="es-ES"/>
              </w:rPr>
              <w:t>Longer</w:t>
            </w:r>
            <w:proofErr w:type="spellEnd"/>
            <w:r w:rsidRPr="008A7249">
              <w:rPr>
                <w:lang w:val="es-ES"/>
              </w:rPr>
              <w:t xml:space="preserve"> </w:t>
            </w:r>
            <w:proofErr w:type="spellStart"/>
            <w:r w:rsidRPr="008A7249">
              <w:rPr>
                <w:lang w:val="es-ES"/>
              </w:rPr>
              <w:t>information</w:t>
            </w:r>
            <w:proofErr w:type="spellEnd"/>
            <w:r w:rsidRPr="008A7249">
              <w:rPr>
                <w:lang w:val="es-ES"/>
              </w:rPr>
              <w:t xml:space="preserve"> </w:t>
            </w:r>
            <w:proofErr w:type="spellStart"/>
            <w:r w:rsidRPr="008A7249">
              <w:rPr>
                <w:lang w:val="es-ES"/>
              </w:rPr>
              <w:t>eu</w:t>
            </w:r>
            <w:proofErr w:type="spellEnd"/>
            <w:r w:rsidRPr="008A7249">
              <w:rPr>
                <w:lang w:val="es-ES"/>
              </w:rPr>
              <w:t xml:space="preserve"> </w:t>
            </w:r>
            <w:proofErr w:type="spellStart"/>
            <w:r w:rsidRPr="008A7249">
              <w:rPr>
                <w:lang w:val="es-ES"/>
              </w:rPr>
              <w:t>luctus</w:t>
            </w:r>
            <w:proofErr w:type="spellEnd"/>
            <w:r w:rsidRPr="008A7249">
              <w:rPr>
                <w:lang w:val="es-ES"/>
              </w:rPr>
              <w:t xml:space="preserve"> justo, </w:t>
            </w:r>
            <w:proofErr w:type="spellStart"/>
            <w:r w:rsidRPr="008A7249">
              <w:rPr>
                <w:lang w:val="es-ES"/>
              </w:rPr>
              <w:t>vel</w:t>
            </w:r>
            <w:proofErr w:type="spellEnd"/>
            <w:r w:rsidRPr="008A7249">
              <w:rPr>
                <w:lang w:val="es-ES"/>
              </w:rPr>
              <w:t xml:space="preserve"> </w:t>
            </w:r>
            <w:proofErr w:type="spellStart"/>
            <w:r w:rsidRPr="008A7249">
              <w:rPr>
                <w:lang w:val="es-ES"/>
              </w:rPr>
              <w:t>elementum</w:t>
            </w:r>
            <w:proofErr w:type="spellEnd"/>
            <w:r w:rsidRPr="008A7249">
              <w:rPr>
                <w:lang w:val="es-ES"/>
              </w:rPr>
              <w:t xml:space="preserve"> </w:t>
            </w:r>
            <w:proofErr w:type="spellStart"/>
            <w:r w:rsidRPr="008A7249">
              <w:rPr>
                <w:lang w:val="es-ES"/>
              </w:rPr>
              <w:t>sapien</w:t>
            </w:r>
            <w:proofErr w:type="spellEnd"/>
            <w:r w:rsidRPr="008A7249">
              <w:rPr>
                <w:lang w:val="es-ES"/>
              </w:rPr>
              <w:t xml:space="preserve">. </w:t>
            </w:r>
            <w:proofErr w:type="spellStart"/>
            <w:r w:rsidRPr="008A7249">
              <w:rPr>
                <w:lang w:val="es-ES"/>
              </w:rPr>
              <w:t>Pellentesque</w:t>
            </w:r>
            <w:proofErr w:type="spellEnd"/>
            <w:r w:rsidRPr="008A7249">
              <w:rPr>
                <w:lang w:val="es-ES"/>
              </w:rPr>
              <w:t xml:space="preserve"> </w:t>
            </w:r>
            <w:proofErr w:type="spellStart"/>
            <w:r w:rsidRPr="008A7249">
              <w:rPr>
                <w:lang w:val="es-ES"/>
              </w:rPr>
              <w:t>malesuada</w:t>
            </w:r>
            <w:proofErr w:type="spellEnd"/>
            <w:r w:rsidRPr="008A7249">
              <w:rPr>
                <w:lang w:val="es-ES"/>
              </w:rPr>
              <w:t xml:space="preserve"> </w:t>
            </w:r>
            <w:proofErr w:type="spellStart"/>
            <w:r w:rsidRPr="008A7249">
              <w:rPr>
                <w:lang w:val="es-ES"/>
              </w:rPr>
              <w:t>sapien</w:t>
            </w:r>
            <w:proofErr w:type="spellEnd"/>
            <w:r w:rsidRPr="008A7249">
              <w:rPr>
                <w:lang w:val="es-ES"/>
              </w:rPr>
              <w:t xml:space="preserve"> a </w:t>
            </w:r>
            <w:proofErr w:type="spellStart"/>
            <w:r w:rsidRPr="008A7249">
              <w:rPr>
                <w:lang w:val="es-ES"/>
              </w:rPr>
              <w:t>fringilla</w:t>
            </w:r>
            <w:proofErr w:type="spellEnd"/>
            <w:r w:rsidRPr="008A7249">
              <w:rPr>
                <w:lang w:val="es-ES"/>
              </w:rPr>
              <w:t xml:space="preserve"> </w:t>
            </w:r>
            <w:proofErr w:type="spellStart"/>
            <w:r w:rsidRPr="008A7249">
              <w:rPr>
                <w:lang w:val="es-ES"/>
              </w:rPr>
              <w:t>congue</w:t>
            </w:r>
            <w:proofErr w:type="spellEnd"/>
            <w:r w:rsidRPr="008A7249">
              <w:rPr>
                <w:lang w:val="es-ES"/>
              </w:rPr>
              <w:t>.</w:t>
            </w:r>
          </w:p>
        </w:tc>
        <w:tc>
          <w:tcPr>
            <w:tcW w:w="3120" w:type="dxa"/>
          </w:tcPr>
          <w:p w14:paraId="5B33FCDE" w14:textId="77777777" w:rsidR="000352D4" w:rsidRPr="00DA649D" w:rsidRDefault="000352D4" w:rsidP="008447FC">
            <w:pPr>
              <w:pStyle w:val="ListParagraph"/>
              <w:numPr>
                <w:ilvl w:val="0"/>
                <w:numId w:val="14"/>
              </w:numPr>
            </w:pPr>
            <w:r w:rsidRPr="00DA649D">
              <w:t>Bulleted items</w:t>
            </w:r>
          </w:p>
          <w:p w14:paraId="7478AEFB" w14:textId="77777777" w:rsidR="000352D4" w:rsidRPr="00DA649D" w:rsidRDefault="000352D4" w:rsidP="008447FC">
            <w:pPr>
              <w:pStyle w:val="ListParagraph"/>
              <w:numPr>
                <w:ilvl w:val="0"/>
                <w:numId w:val="14"/>
              </w:numPr>
            </w:pPr>
            <w:r w:rsidRPr="00DA649D">
              <w:t>Bulleted items</w:t>
            </w:r>
          </w:p>
          <w:p w14:paraId="54DDC752" w14:textId="77777777" w:rsidR="000352D4" w:rsidRPr="00DA649D" w:rsidRDefault="000352D4" w:rsidP="008447FC">
            <w:pPr>
              <w:pStyle w:val="ListParagraph"/>
              <w:numPr>
                <w:ilvl w:val="0"/>
                <w:numId w:val="14"/>
              </w:numPr>
            </w:pPr>
            <w:r w:rsidRPr="00DA649D">
              <w:t>Bulleted items</w:t>
            </w:r>
          </w:p>
          <w:p w14:paraId="5B34839B" w14:textId="77777777" w:rsidR="000352D4" w:rsidRPr="00DA649D" w:rsidRDefault="000352D4" w:rsidP="008447FC">
            <w:pPr>
              <w:pStyle w:val="ListParagraph"/>
              <w:numPr>
                <w:ilvl w:val="0"/>
                <w:numId w:val="14"/>
              </w:numPr>
            </w:pPr>
            <w:r w:rsidRPr="00DA649D">
              <w:t>Bulleted items</w:t>
            </w:r>
          </w:p>
          <w:p w14:paraId="08A9C3F4" w14:textId="77777777" w:rsidR="000352D4" w:rsidRPr="00DA649D" w:rsidRDefault="000352D4" w:rsidP="008447FC">
            <w:pPr>
              <w:pStyle w:val="ListParagraph"/>
              <w:numPr>
                <w:ilvl w:val="0"/>
                <w:numId w:val="14"/>
              </w:numPr>
            </w:pPr>
            <w:r w:rsidRPr="00DA649D">
              <w:t>Bulleted items</w:t>
            </w:r>
          </w:p>
          <w:p w14:paraId="73CF17AB" w14:textId="77777777" w:rsidR="000352D4" w:rsidRPr="00DA649D" w:rsidRDefault="000352D4" w:rsidP="008447FC">
            <w:pPr>
              <w:pStyle w:val="ListParagraph"/>
              <w:numPr>
                <w:ilvl w:val="0"/>
                <w:numId w:val="14"/>
              </w:numPr>
            </w:pPr>
            <w:r w:rsidRPr="00DA649D">
              <w:t>Bulleted items</w:t>
            </w:r>
          </w:p>
        </w:tc>
      </w:tr>
      <w:tr w:rsidR="000352D4" w14:paraId="3EF892DB" w14:textId="77777777" w:rsidTr="007468B1">
        <w:tc>
          <w:tcPr>
            <w:tcW w:w="3120" w:type="dxa"/>
          </w:tcPr>
          <w:p w14:paraId="2B30F676" w14:textId="77777777" w:rsidR="000352D4" w:rsidRPr="00303604" w:rsidRDefault="000352D4" w:rsidP="000352D4">
            <w:pPr>
              <w:pStyle w:val="Heading3"/>
              <w:outlineLvl w:val="2"/>
            </w:pPr>
            <w:r w:rsidRPr="00303604">
              <w:t>Information</w:t>
            </w:r>
          </w:p>
        </w:tc>
        <w:tc>
          <w:tcPr>
            <w:tcW w:w="3120" w:type="dxa"/>
          </w:tcPr>
          <w:p w14:paraId="106BC9F0" w14:textId="77777777" w:rsidR="000352D4" w:rsidRPr="008A7249" w:rsidRDefault="000352D4" w:rsidP="007468B1">
            <w:pPr>
              <w:rPr>
                <w:lang w:val="es-ES"/>
              </w:rPr>
            </w:pPr>
            <w:proofErr w:type="spellStart"/>
            <w:r w:rsidRPr="008A7249">
              <w:rPr>
                <w:lang w:val="es-ES"/>
              </w:rPr>
              <w:t>Longer</w:t>
            </w:r>
            <w:proofErr w:type="spellEnd"/>
            <w:r w:rsidRPr="008A7249">
              <w:rPr>
                <w:lang w:val="es-ES"/>
              </w:rPr>
              <w:t xml:space="preserve"> </w:t>
            </w:r>
            <w:proofErr w:type="spellStart"/>
            <w:r w:rsidRPr="008A7249">
              <w:rPr>
                <w:lang w:val="es-ES"/>
              </w:rPr>
              <w:t>information</w:t>
            </w:r>
            <w:proofErr w:type="spellEnd"/>
            <w:r w:rsidRPr="008A7249">
              <w:rPr>
                <w:lang w:val="es-ES"/>
              </w:rPr>
              <w:t xml:space="preserve"> </w:t>
            </w:r>
            <w:proofErr w:type="spellStart"/>
            <w:r w:rsidRPr="008A7249">
              <w:rPr>
                <w:lang w:val="es-ES"/>
              </w:rPr>
              <w:t>eu</w:t>
            </w:r>
            <w:proofErr w:type="spellEnd"/>
            <w:r w:rsidRPr="008A7249">
              <w:rPr>
                <w:lang w:val="es-ES"/>
              </w:rPr>
              <w:t xml:space="preserve"> </w:t>
            </w:r>
            <w:proofErr w:type="spellStart"/>
            <w:r w:rsidRPr="008A7249">
              <w:rPr>
                <w:lang w:val="es-ES"/>
              </w:rPr>
              <w:t>luctus</w:t>
            </w:r>
            <w:proofErr w:type="spellEnd"/>
            <w:r w:rsidRPr="008A7249">
              <w:rPr>
                <w:lang w:val="es-ES"/>
              </w:rPr>
              <w:t xml:space="preserve"> justo, </w:t>
            </w:r>
            <w:proofErr w:type="spellStart"/>
            <w:r w:rsidRPr="008A7249">
              <w:rPr>
                <w:lang w:val="es-ES"/>
              </w:rPr>
              <w:t>vel</w:t>
            </w:r>
            <w:proofErr w:type="spellEnd"/>
            <w:r w:rsidRPr="008A7249">
              <w:rPr>
                <w:lang w:val="es-ES"/>
              </w:rPr>
              <w:t xml:space="preserve"> </w:t>
            </w:r>
            <w:proofErr w:type="spellStart"/>
            <w:r w:rsidRPr="008A7249">
              <w:rPr>
                <w:lang w:val="es-ES"/>
              </w:rPr>
              <w:t>elementum</w:t>
            </w:r>
            <w:proofErr w:type="spellEnd"/>
            <w:r w:rsidRPr="008A7249">
              <w:rPr>
                <w:lang w:val="es-ES"/>
              </w:rPr>
              <w:t xml:space="preserve"> </w:t>
            </w:r>
            <w:proofErr w:type="spellStart"/>
            <w:r w:rsidRPr="008A7249">
              <w:rPr>
                <w:lang w:val="es-ES"/>
              </w:rPr>
              <w:t>sapien</w:t>
            </w:r>
            <w:proofErr w:type="spellEnd"/>
            <w:r w:rsidRPr="008A7249">
              <w:rPr>
                <w:lang w:val="es-ES"/>
              </w:rPr>
              <w:t xml:space="preserve">. </w:t>
            </w:r>
            <w:proofErr w:type="spellStart"/>
            <w:r w:rsidRPr="008A7249">
              <w:rPr>
                <w:lang w:val="es-ES"/>
              </w:rPr>
              <w:t>Pellentesque</w:t>
            </w:r>
            <w:proofErr w:type="spellEnd"/>
            <w:r w:rsidRPr="008A7249">
              <w:rPr>
                <w:lang w:val="es-ES"/>
              </w:rPr>
              <w:t xml:space="preserve"> </w:t>
            </w:r>
            <w:proofErr w:type="spellStart"/>
            <w:r w:rsidRPr="008A7249">
              <w:rPr>
                <w:lang w:val="es-ES"/>
              </w:rPr>
              <w:t>malesuada</w:t>
            </w:r>
            <w:proofErr w:type="spellEnd"/>
            <w:r w:rsidRPr="008A7249">
              <w:rPr>
                <w:lang w:val="es-ES"/>
              </w:rPr>
              <w:t xml:space="preserve"> </w:t>
            </w:r>
            <w:proofErr w:type="spellStart"/>
            <w:r w:rsidRPr="008A7249">
              <w:rPr>
                <w:lang w:val="es-ES"/>
              </w:rPr>
              <w:t>sapien</w:t>
            </w:r>
            <w:proofErr w:type="spellEnd"/>
            <w:r w:rsidRPr="008A7249">
              <w:rPr>
                <w:lang w:val="es-ES"/>
              </w:rPr>
              <w:t xml:space="preserve"> a </w:t>
            </w:r>
            <w:proofErr w:type="spellStart"/>
            <w:r w:rsidRPr="008A7249">
              <w:rPr>
                <w:lang w:val="es-ES"/>
              </w:rPr>
              <w:t>fringilla</w:t>
            </w:r>
            <w:proofErr w:type="spellEnd"/>
            <w:r w:rsidRPr="008A7249">
              <w:rPr>
                <w:lang w:val="es-ES"/>
              </w:rPr>
              <w:t xml:space="preserve"> </w:t>
            </w:r>
            <w:proofErr w:type="spellStart"/>
            <w:r w:rsidRPr="008A7249">
              <w:rPr>
                <w:lang w:val="es-ES"/>
              </w:rPr>
              <w:t>congue</w:t>
            </w:r>
            <w:proofErr w:type="spellEnd"/>
            <w:r w:rsidRPr="008A7249">
              <w:rPr>
                <w:lang w:val="es-ES"/>
              </w:rPr>
              <w:t>.</w:t>
            </w:r>
          </w:p>
        </w:tc>
        <w:tc>
          <w:tcPr>
            <w:tcW w:w="3120" w:type="dxa"/>
          </w:tcPr>
          <w:p w14:paraId="122EB117" w14:textId="77777777" w:rsidR="000352D4" w:rsidRPr="00DA649D" w:rsidRDefault="000352D4" w:rsidP="008447FC">
            <w:pPr>
              <w:pStyle w:val="ListParagraph"/>
              <w:numPr>
                <w:ilvl w:val="0"/>
                <w:numId w:val="15"/>
              </w:numPr>
            </w:pPr>
            <w:r w:rsidRPr="00DA649D">
              <w:t>Bulleted items</w:t>
            </w:r>
          </w:p>
          <w:p w14:paraId="244C7BF9" w14:textId="77777777" w:rsidR="000352D4" w:rsidRPr="00DA649D" w:rsidRDefault="000352D4" w:rsidP="008447FC">
            <w:pPr>
              <w:pStyle w:val="ListParagraph"/>
              <w:numPr>
                <w:ilvl w:val="0"/>
                <w:numId w:val="15"/>
              </w:numPr>
            </w:pPr>
            <w:r w:rsidRPr="00DA649D">
              <w:t>Bulleted items</w:t>
            </w:r>
          </w:p>
          <w:p w14:paraId="253CD746" w14:textId="77777777" w:rsidR="000352D4" w:rsidRPr="00DA649D" w:rsidRDefault="000352D4" w:rsidP="008447FC">
            <w:pPr>
              <w:pStyle w:val="ListParagraph"/>
              <w:numPr>
                <w:ilvl w:val="0"/>
                <w:numId w:val="15"/>
              </w:numPr>
            </w:pPr>
            <w:r w:rsidRPr="00DA649D">
              <w:t>Bulleted items</w:t>
            </w:r>
          </w:p>
          <w:p w14:paraId="2A1B6DC6" w14:textId="77777777" w:rsidR="000352D4" w:rsidRPr="00DA649D" w:rsidRDefault="000352D4" w:rsidP="008447FC">
            <w:pPr>
              <w:pStyle w:val="ListParagraph"/>
              <w:numPr>
                <w:ilvl w:val="0"/>
                <w:numId w:val="15"/>
              </w:numPr>
            </w:pPr>
            <w:r w:rsidRPr="00DA649D">
              <w:t>Bulleted items</w:t>
            </w:r>
          </w:p>
          <w:p w14:paraId="794F1A7F" w14:textId="77777777" w:rsidR="000352D4" w:rsidRPr="00DA649D" w:rsidRDefault="000352D4" w:rsidP="008447FC">
            <w:pPr>
              <w:pStyle w:val="ListParagraph"/>
              <w:numPr>
                <w:ilvl w:val="0"/>
                <w:numId w:val="15"/>
              </w:numPr>
            </w:pPr>
            <w:r w:rsidRPr="00DA649D">
              <w:t>Bulleted items</w:t>
            </w:r>
          </w:p>
          <w:p w14:paraId="6AB8649C" w14:textId="77777777" w:rsidR="000352D4" w:rsidRDefault="000352D4" w:rsidP="008447FC">
            <w:pPr>
              <w:pStyle w:val="ListParagraph"/>
              <w:numPr>
                <w:ilvl w:val="0"/>
                <w:numId w:val="15"/>
              </w:numPr>
            </w:pPr>
            <w:r w:rsidRPr="00DA649D">
              <w:t>Bulleted items</w:t>
            </w:r>
          </w:p>
        </w:tc>
      </w:tr>
    </w:tbl>
    <w:p w14:paraId="6126C1C2" w14:textId="77777777" w:rsidR="000352D4" w:rsidRDefault="000352D4" w:rsidP="000352D4">
      <w:pPr>
        <w:pStyle w:val="Heading3"/>
      </w:pPr>
      <w:r>
        <w:t>Heading 3 could be used for separating thoughts within sections</w:t>
      </w:r>
    </w:p>
    <w:p w14:paraId="26E42664" w14:textId="77777777" w:rsidR="000352D4" w:rsidRPr="00793626" w:rsidRDefault="000352D4" w:rsidP="000352D4">
      <w:pPr>
        <w:rPr>
          <w:lang w:eastAsia="zh-TW"/>
        </w:rPr>
      </w:pPr>
      <w:r>
        <w:rPr>
          <w:noProof/>
        </w:rPr>
        <mc:AlternateContent>
          <mc:Choice Requires="wps">
            <w:drawing>
              <wp:anchor distT="0" distB="0" distL="114300" distR="114300" simplePos="0" relativeHeight="251662336" behindDoc="0" locked="0" layoutInCell="1" allowOverlap="1" wp14:anchorId="2E31FD16" wp14:editId="4EC7064A">
                <wp:simplePos x="0" y="0"/>
                <wp:positionH relativeFrom="column">
                  <wp:posOffset>13014</wp:posOffset>
                </wp:positionH>
                <wp:positionV relativeFrom="paragraph">
                  <wp:posOffset>50165</wp:posOffset>
                </wp:positionV>
                <wp:extent cx="1593215" cy="2058035"/>
                <wp:effectExtent l="0" t="0" r="6985" b="12065"/>
                <wp:wrapSquare wrapText="bothSides"/>
                <wp:docPr id="7" name="Text Box 7"/>
                <wp:cNvGraphicFramePr/>
                <a:graphic xmlns:a="http://schemas.openxmlformats.org/drawingml/2006/main">
                  <a:graphicData uri="http://schemas.microsoft.com/office/word/2010/wordprocessingShape">
                    <wps:wsp>
                      <wps:cNvSpPr txBox="1"/>
                      <wps:spPr>
                        <a:xfrm>
                          <a:off x="0" y="0"/>
                          <a:ext cx="1593215" cy="20580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7BCDABE" w14:textId="77777777" w:rsidR="000352D4" w:rsidRDefault="000352D4" w:rsidP="000352D4">
                            <w:pPr>
                              <w:pStyle w:val="OfferingTitle"/>
                            </w:pPr>
                            <w:r>
                              <w:t>Offering Title</w:t>
                            </w:r>
                          </w:p>
                          <w:p w14:paraId="73206517" w14:textId="77777777" w:rsidR="000352D4" w:rsidRDefault="000352D4" w:rsidP="000352D4">
                            <w:pPr>
                              <w:pStyle w:val="OfferingDescription"/>
                            </w:pPr>
                            <w:r>
                              <w:t>Offering Description</w:t>
                            </w:r>
                          </w:p>
                          <w:p w14:paraId="3CD31ACB" w14:textId="77777777" w:rsidR="000352D4" w:rsidRDefault="000352D4" w:rsidP="008447FC">
                            <w:pPr>
                              <w:pStyle w:val="OfferingList"/>
                            </w:pPr>
                            <w:r>
                              <w:t>Offering detail 1</w:t>
                            </w:r>
                          </w:p>
                          <w:p w14:paraId="09B7A5E8" w14:textId="77777777" w:rsidR="000352D4" w:rsidRPr="00001C42" w:rsidRDefault="000352D4" w:rsidP="008447FC">
                            <w:pPr>
                              <w:pStyle w:val="OfferingList"/>
                            </w:pPr>
                            <w:r>
                              <w:t>Offering detail 2</w:t>
                            </w:r>
                          </w:p>
                          <w:p w14:paraId="656465AF" w14:textId="77777777" w:rsidR="000352D4" w:rsidRDefault="000352D4" w:rsidP="008447FC">
                            <w:pPr>
                              <w:pStyle w:val="OfferingList"/>
                            </w:pPr>
                            <w:r>
                              <w:t>Offering detail 3</w:t>
                            </w:r>
                          </w:p>
                          <w:p w14:paraId="579DD173" w14:textId="77777777" w:rsidR="000352D4" w:rsidRPr="00001C42" w:rsidRDefault="000352D4" w:rsidP="000352D4">
                            <w:pPr>
                              <w:pStyle w:val="OfferingNotes"/>
                            </w:pPr>
                            <w:r>
                              <w:t>Some extra information on what this offering is about.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1FD16" id="Text Box 7" o:spid="_x0000_s1027" type="#_x0000_t202" style="position:absolute;margin-left:1pt;margin-top:3.95pt;width:125.45pt;height:16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" filled="f" stroked="f">
                <v:textbox inset="0,0,0,0">
                  <w:txbxContent>
                    <w:p w14:paraId="07BCDABE" w14:textId="77777777" w:rsidR="000352D4" w:rsidRDefault="000352D4" w:rsidP="000352D4">
                      <w:pPr>
                        <w:pStyle w:val="OfferingTitle"/>
                      </w:pPr>
                      <w:r>
                        <w:t>Offering Title</w:t>
                      </w:r>
                    </w:p>
                    <w:p w14:paraId="73206517" w14:textId="77777777" w:rsidR="000352D4" w:rsidRDefault="000352D4" w:rsidP="000352D4">
                      <w:pPr>
                        <w:pStyle w:val="OfferingDescription"/>
                      </w:pPr>
                      <w:r>
                        <w:t>Offering Description</w:t>
                      </w:r>
                    </w:p>
                    <w:p w14:paraId="3CD31ACB" w14:textId="77777777" w:rsidR="000352D4" w:rsidRDefault="000352D4" w:rsidP="008447FC">
                      <w:pPr>
                        <w:pStyle w:val="OfferingList"/>
                      </w:pPr>
                      <w:r>
                        <w:t>Offering detail 1</w:t>
                      </w:r>
                    </w:p>
                    <w:p w14:paraId="09B7A5E8" w14:textId="77777777" w:rsidR="000352D4" w:rsidRPr="00001C42" w:rsidRDefault="000352D4" w:rsidP="008447FC">
                      <w:pPr>
                        <w:pStyle w:val="OfferingList"/>
                      </w:pPr>
                      <w:r>
                        <w:t>Offering detail 2</w:t>
                      </w:r>
                    </w:p>
                    <w:p w14:paraId="656465AF" w14:textId="77777777" w:rsidR="000352D4" w:rsidRDefault="000352D4" w:rsidP="008447FC">
                      <w:pPr>
                        <w:pStyle w:val="OfferingList"/>
                      </w:pPr>
                      <w:r>
                        <w:t>Offering detail 3</w:t>
                      </w:r>
                    </w:p>
                    <w:p w14:paraId="579DD173" w14:textId="77777777" w:rsidR="000352D4" w:rsidRPr="00001C42" w:rsidRDefault="000352D4" w:rsidP="000352D4">
                      <w:pPr>
                        <w:pStyle w:val="OfferingNotes"/>
                      </w:pPr>
                      <w:r>
                        <w:t>Some extra information on what this offering is about.</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444921CB" wp14:editId="44A24B94">
                <wp:simplePos x="0" y="0"/>
                <wp:positionH relativeFrom="column">
                  <wp:posOffset>1991360</wp:posOffset>
                </wp:positionH>
                <wp:positionV relativeFrom="paragraph">
                  <wp:posOffset>50165</wp:posOffset>
                </wp:positionV>
                <wp:extent cx="1593215" cy="2058035"/>
                <wp:effectExtent l="0" t="0" r="6985" b="12065"/>
                <wp:wrapSquare wrapText="bothSides"/>
                <wp:docPr id="12" name="Text Box 12"/>
                <wp:cNvGraphicFramePr/>
                <a:graphic xmlns:a="http://schemas.openxmlformats.org/drawingml/2006/main">
                  <a:graphicData uri="http://schemas.microsoft.com/office/word/2010/wordprocessingShape">
                    <wps:wsp>
                      <wps:cNvSpPr txBox="1"/>
                      <wps:spPr>
                        <a:xfrm>
                          <a:off x="0" y="0"/>
                          <a:ext cx="1593215" cy="20580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BA7FF14" w14:textId="77777777" w:rsidR="000352D4" w:rsidRDefault="000352D4" w:rsidP="000352D4">
                            <w:pPr>
                              <w:pStyle w:val="OfferingTitle"/>
                            </w:pPr>
                            <w:r>
                              <w:t>Offering Title</w:t>
                            </w:r>
                          </w:p>
                          <w:p w14:paraId="66F164F3" w14:textId="77777777" w:rsidR="000352D4" w:rsidRDefault="000352D4" w:rsidP="000352D4">
                            <w:pPr>
                              <w:pStyle w:val="OfferingDescription"/>
                            </w:pPr>
                            <w:r>
                              <w:t>Offering Description</w:t>
                            </w:r>
                          </w:p>
                          <w:p w14:paraId="55BAB171" w14:textId="77777777" w:rsidR="000352D4" w:rsidRDefault="000352D4" w:rsidP="008447FC">
                            <w:pPr>
                              <w:pStyle w:val="OfferingList"/>
                            </w:pPr>
                            <w:r>
                              <w:t>Offering detail 1</w:t>
                            </w:r>
                          </w:p>
                          <w:p w14:paraId="76361CDB" w14:textId="77777777" w:rsidR="000352D4" w:rsidRPr="00001C42" w:rsidRDefault="000352D4" w:rsidP="008447FC">
                            <w:pPr>
                              <w:pStyle w:val="OfferingList"/>
                            </w:pPr>
                            <w:r>
                              <w:t>Offering detail 2</w:t>
                            </w:r>
                          </w:p>
                          <w:p w14:paraId="14FDF17A" w14:textId="77777777" w:rsidR="000352D4" w:rsidRDefault="000352D4" w:rsidP="008447FC">
                            <w:pPr>
                              <w:pStyle w:val="OfferingList"/>
                            </w:pPr>
                            <w:r>
                              <w:t>Offering detail 3</w:t>
                            </w:r>
                          </w:p>
                          <w:p w14:paraId="6D2588CB" w14:textId="77777777" w:rsidR="000352D4" w:rsidRPr="00001C42" w:rsidRDefault="000352D4" w:rsidP="000352D4">
                            <w:pPr>
                              <w:pStyle w:val="OfferingNotes"/>
                            </w:pPr>
                            <w:r>
                              <w:t>Some extra information on what this offering is about.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921CB" id="Text Box 12" o:spid="_x0000_s1028" type="#_x0000_t202" style="position:absolute;margin-left:156.8pt;margin-top:3.95pt;width:125.45pt;height:16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" filled="f" stroked="f">
                <v:textbox inset="0,0,0,0">
                  <w:txbxContent>
                    <w:p w14:paraId="2BA7FF14" w14:textId="77777777" w:rsidR="000352D4" w:rsidRDefault="000352D4" w:rsidP="000352D4">
                      <w:pPr>
                        <w:pStyle w:val="OfferingTitle"/>
                      </w:pPr>
                      <w:r>
                        <w:t>Offering Title</w:t>
                      </w:r>
                    </w:p>
                    <w:p w14:paraId="66F164F3" w14:textId="77777777" w:rsidR="000352D4" w:rsidRDefault="000352D4" w:rsidP="000352D4">
                      <w:pPr>
                        <w:pStyle w:val="OfferingDescription"/>
                      </w:pPr>
                      <w:r>
                        <w:t>Offering Description</w:t>
                      </w:r>
                    </w:p>
                    <w:p w14:paraId="55BAB171" w14:textId="77777777" w:rsidR="000352D4" w:rsidRDefault="000352D4" w:rsidP="008447FC">
                      <w:pPr>
                        <w:pStyle w:val="OfferingList"/>
                      </w:pPr>
                      <w:r>
                        <w:t>Offering detail 1</w:t>
                      </w:r>
                    </w:p>
                    <w:p w14:paraId="76361CDB" w14:textId="77777777" w:rsidR="000352D4" w:rsidRPr="00001C42" w:rsidRDefault="000352D4" w:rsidP="008447FC">
                      <w:pPr>
                        <w:pStyle w:val="OfferingList"/>
                      </w:pPr>
                      <w:r>
                        <w:t>Offering detail 2</w:t>
                      </w:r>
                    </w:p>
                    <w:p w14:paraId="14FDF17A" w14:textId="77777777" w:rsidR="000352D4" w:rsidRDefault="000352D4" w:rsidP="008447FC">
                      <w:pPr>
                        <w:pStyle w:val="OfferingList"/>
                      </w:pPr>
                      <w:r>
                        <w:t>Offering detail 3</w:t>
                      </w:r>
                    </w:p>
                    <w:p w14:paraId="6D2588CB" w14:textId="77777777" w:rsidR="000352D4" w:rsidRPr="00001C42" w:rsidRDefault="000352D4" w:rsidP="000352D4">
                      <w:pPr>
                        <w:pStyle w:val="OfferingNotes"/>
                      </w:pPr>
                      <w:r>
                        <w:t>Some extra information on what this offering is about.</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213A36A6" wp14:editId="514F3587">
                <wp:simplePos x="0" y="0"/>
                <wp:positionH relativeFrom="column">
                  <wp:posOffset>3942715</wp:posOffset>
                </wp:positionH>
                <wp:positionV relativeFrom="paragraph">
                  <wp:posOffset>50165</wp:posOffset>
                </wp:positionV>
                <wp:extent cx="1593215" cy="2058035"/>
                <wp:effectExtent l="0" t="0" r="6985" b="12065"/>
                <wp:wrapSquare wrapText="bothSides"/>
                <wp:docPr id="13" name="Text Box 13"/>
                <wp:cNvGraphicFramePr/>
                <a:graphic xmlns:a="http://schemas.openxmlformats.org/drawingml/2006/main">
                  <a:graphicData uri="http://schemas.microsoft.com/office/word/2010/wordprocessingShape">
                    <wps:wsp>
                      <wps:cNvSpPr txBox="1"/>
                      <wps:spPr>
                        <a:xfrm>
                          <a:off x="0" y="0"/>
                          <a:ext cx="1593215" cy="20580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A7F9132" w14:textId="77777777" w:rsidR="000352D4" w:rsidRDefault="000352D4" w:rsidP="000352D4">
                            <w:pPr>
                              <w:pStyle w:val="OfferingTitle"/>
                            </w:pPr>
                            <w:r>
                              <w:t>Offering Title</w:t>
                            </w:r>
                          </w:p>
                          <w:p w14:paraId="1AF20754" w14:textId="77777777" w:rsidR="000352D4" w:rsidRDefault="000352D4" w:rsidP="000352D4">
                            <w:pPr>
                              <w:pStyle w:val="OfferingDescription"/>
                            </w:pPr>
                            <w:r>
                              <w:t>Offering Description</w:t>
                            </w:r>
                          </w:p>
                          <w:p w14:paraId="520FE506" w14:textId="77777777" w:rsidR="000352D4" w:rsidRDefault="000352D4" w:rsidP="008447FC">
                            <w:pPr>
                              <w:pStyle w:val="OfferingList"/>
                            </w:pPr>
                            <w:r>
                              <w:t>Offering detail 1</w:t>
                            </w:r>
                          </w:p>
                          <w:p w14:paraId="46D20A45" w14:textId="77777777" w:rsidR="000352D4" w:rsidRPr="00001C42" w:rsidRDefault="000352D4" w:rsidP="008447FC">
                            <w:pPr>
                              <w:pStyle w:val="OfferingList"/>
                            </w:pPr>
                            <w:r>
                              <w:t>Offering detail 2</w:t>
                            </w:r>
                          </w:p>
                          <w:p w14:paraId="02E0D2E9" w14:textId="77777777" w:rsidR="000352D4" w:rsidRDefault="000352D4" w:rsidP="008447FC">
                            <w:pPr>
                              <w:pStyle w:val="OfferingList"/>
                            </w:pPr>
                            <w:r>
                              <w:t>Offering detail 3</w:t>
                            </w:r>
                          </w:p>
                          <w:p w14:paraId="0607DFF5" w14:textId="77777777" w:rsidR="000352D4" w:rsidRPr="00001C42" w:rsidRDefault="000352D4" w:rsidP="000352D4">
                            <w:pPr>
                              <w:pStyle w:val="OfferingNotes"/>
                            </w:pPr>
                            <w:r>
                              <w:t>Some extra information on what this offering is about.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A36A6" id="Text Box 13" o:spid="_x0000_s1029" type="#_x0000_t202" style="position:absolute;margin-left:310.45pt;margin-top:3.95pt;width:125.45pt;height:162.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" filled="f" stroked="f">
                <v:textbox inset="0,0,0,0">
                  <w:txbxContent>
                    <w:p w14:paraId="4A7F9132" w14:textId="77777777" w:rsidR="000352D4" w:rsidRDefault="000352D4" w:rsidP="000352D4">
                      <w:pPr>
                        <w:pStyle w:val="OfferingTitle"/>
                      </w:pPr>
                      <w:r>
                        <w:t>Offering Title</w:t>
                      </w:r>
                    </w:p>
                    <w:p w14:paraId="1AF20754" w14:textId="77777777" w:rsidR="000352D4" w:rsidRDefault="000352D4" w:rsidP="000352D4">
                      <w:pPr>
                        <w:pStyle w:val="OfferingDescription"/>
                      </w:pPr>
                      <w:r>
                        <w:t>Offering Description</w:t>
                      </w:r>
                    </w:p>
                    <w:p w14:paraId="520FE506" w14:textId="77777777" w:rsidR="000352D4" w:rsidRDefault="000352D4" w:rsidP="008447FC">
                      <w:pPr>
                        <w:pStyle w:val="OfferingList"/>
                      </w:pPr>
                      <w:r>
                        <w:t>Offering detail 1</w:t>
                      </w:r>
                    </w:p>
                    <w:p w14:paraId="46D20A45" w14:textId="77777777" w:rsidR="000352D4" w:rsidRPr="00001C42" w:rsidRDefault="000352D4" w:rsidP="008447FC">
                      <w:pPr>
                        <w:pStyle w:val="OfferingList"/>
                      </w:pPr>
                      <w:r>
                        <w:t>Offering detail 2</w:t>
                      </w:r>
                    </w:p>
                    <w:p w14:paraId="02E0D2E9" w14:textId="77777777" w:rsidR="000352D4" w:rsidRDefault="000352D4" w:rsidP="008447FC">
                      <w:pPr>
                        <w:pStyle w:val="OfferingList"/>
                      </w:pPr>
                      <w:r>
                        <w:t>Offering detail 3</w:t>
                      </w:r>
                    </w:p>
                    <w:p w14:paraId="0607DFF5" w14:textId="77777777" w:rsidR="000352D4" w:rsidRPr="00001C42" w:rsidRDefault="000352D4" w:rsidP="000352D4">
                      <w:pPr>
                        <w:pStyle w:val="OfferingNotes"/>
                      </w:pPr>
                      <w:r>
                        <w:t>Some extra information on what this offering is about.</w:t>
                      </w:r>
                    </w:p>
                  </w:txbxContent>
                </v:textbox>
                <w10:wrap type="square"/>
              </v:shape>
            </w:pict>
          </mc:Fallback>
        </mc:AlternateContent>
      </w:r>
    </w:p>
    <w:p w14:paraId="19A187EC" w14:textId="77777777" w:rsidR="000352D4" w:rsidRDefault="000352D4" w:rsidP="000352D4"/>
    <w:p w14:paraId="64E8280C" w14:textId="77777777" w:rsidR="000352D4" w:rsidRPr="00F22818" w:rsidRDefault="000352D4" w:rsidP="000352D4"/>
    <w:p w14:paraId="3D3FAA3B" w14:textId="24E1A637" w:rsidR="008427E9" w:rsidRPr="000352D4" w:rsidRDefault="008427E9" w:rsidP="00E77DEE">
      <w:pPr>
        <w:suppressAutoHyphens w:val="0"/>
        <w:spacing w:before="0" w:after="0" w:line="240" w:lineRule="auto"/>
      </w:pPr>
    </w:p>
    <w:sectPr w:rsidR="008427E9" w:rsidRPr="000352D4" w:rsidSect="00C63F7A">
      <w:footerReference w:type="default" r:id="rId10"/>
      <w:headerReference w:type="first" r:id="rId11"/>
      <w:footerReference w:type="first" r:id="rId12"/>
      <w:pgSz w:w="12240" w:h="15840"/>
      <w:pgMar w:top="1080" w:right="1440" w:bottom="1080" w:left="144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73D3D" w14:textId="77777777" w:rsidR="00E6720A" w:rsidRDefault="00E6720A" w:rsidP="00D15FD6">
      <w:pPr>
        <w:spacing w:after="0" w:line="240" w:lineRule="auto"/>
      </w:pPr>
      <w:r>
        <w:separator/>
      </w:r>
    </w:p>
    <w:p w14:paraId="6D952845" w14:textId="77777777" w:rsidR="00E6720A" w:rsidRDefault="00E6720A"/>
    <w:p w14:paraId="0E36DA7A" w14:textId="77777777" w:rsidR="00E6720A" w:rsidRDefault="00E6720A"/>
    <w:p w14:paraId="69683416" w14:textId="77777777" w:rsidR="00E6720A" w:rsidRDefault="00E6720A"/>
    <w:p w14:paraId="5DA331EB" w14:textId="77777777" w:rsidR="00E6720A" w:rsidRDefault="00E6720A"/>
  </w:endnote>
  <w:endnote w:type="continuationSeparator" w:id="0">
    <w:p w14:paraId="2D2BD19E" w14:textId="77777777" w:rsidR="00E6720A" w:rsidRDefault="00E6720A" w:rsidP="00D15FD6">
      <w:pPr>
        <w:spacing w:after="0" w:line="240" w:lineRule="auto"/>
      </w:pPr>
      <w:r>
        <w:continuationSeparator/>
      </w:r>
    </w:p>
    <w:p w14:paraId="0515713F" w14:textId="77777777" w:rsidR="00E6720A" w:rsidRDefault="00E6720A"/>
    <w:p w14:paraId="22A61F02" w14:textId="77777777" w:rsidR="00E6720A" w:rsidRDefault="00E6720A"/>
    <w:p w14:paraId="5A004E24" w14:textId="77777777" w:rsidR="00E6720A" w:rsidRDefault="00E6720A"/>
    <w:p w14:paraId="58C2A0AE" w14:textId="77777777" w:rsidR="00E6720A" w:rsidRDefault="00E6720A"/>
  </w:endnote>
  <w:endnote w:type="continuationNotice" w:id="1">
    <w:p w14:paraId="0210E939" w14:textId="77777777" w:rsidR="00E6720A" w:rsidRDefault="00E6720A">
      <w:pPr>
        <w:spacing w:before="0" w:after="0" w:line="240" w:lineRule="auto"/>
      </w:pPr>
    </w:p>
    <w:p w14:paraId="5DCFEC06" w14:textId="77777777" w:rsidR="00E6720A" w:rsidRDefault="00E672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HGGothicE">
    <w:panose1 w:val="020B0909000000000000"/>
    <w:charset w:val="80"/>
    <w:family w:val="modern"/>
    <w:pitch w:val="fixed"/>
    <w:sig w:usb0="E00002FF" w:usb1="6AC7FDFB" w:usb2="00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HGSoeiKakugothicUB">
    <w:panose1 w:val="020B0909000000000000"/>
    <w:charset w:val="80"/>
    <w:family w:val="modern"/>
    <w:pitch w:val="fixed"/>
    <w:sig w:usb0="E00002FF" w:usb1="6AC7FDFB" w:usb2="00000012" w:usb3="00000000" w:csb0="0002009F" w:csb1="00000000"/>
  </w:font>
  <w:font w:name="Times New Roman (Headings CS)">
    <w:altName w:val="Times New Roman"/>
    <w:panose1 w:val="020B0604020202020204"/>
    <w:charset w:val="00"/>
    <w:family w:val="roman"/>
    <w:pitch w:val="default"/>
  </w:font>
  <w:font w:name="Franklin Gothic Medium">
    <w:panose1 w:val="020B0603020102020204"/>
    <w:charset w:val="00"/>
    <w:family w:val="swiss"/>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ource Sans Pro SemiBold">
    <w:panose1 w:val="020B0603030403020204"/>
    <w:charset w:val="00"/>
    <w:family w:val="swiss"/>
    <w:pitch w:val="variable"/>
    <w:sig w:usb0="600002F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22FAB" w14:textId="77777777" w:rsidR="00820150" w:rsidRDefault="00820150" w:rsidP="0081344A"/>
  <w:tbl>
    <w:tblPr>
      <w:tblW w:w="0" w:type="auto"/>
      <w:tblCellSpacing w:w="36" w:type="dxa"/>
      <w:tblCellMar>
        <w:left w:w="0" w:type="dxa"/>
        <w:right w:w="0" w:type="dxa"/>
      </w:tblCellMar>
      <w:tblLook w:val="04A0" w:firstRow="1" w:lastRow="0" w:firstColumn="1" w:lastColumn="0" w:noHBand="0" w:noVBand="1"/>
    </w:tblPr>
    <w:tblGrid>
      <w:gridCol w:w="327"/>
      <w:gridCol w:w="4484"/>
      <w:gridCol w:w="4549"/>
    </w:tblGrid>
    <w:tr w:rsidR="00820150" w:rsidRPr="002B5EBE" w14:paraId="33C98FC1" w14:textId="77777777" w:rsidTr="00820150">
      <w:trPr>
        <w:trHeight w:val="144"/>
        <w:tblCellSpacing w:w="36" w:type="dxa"/>
      </w:trPr>
      <w:tc>
        <w:tcPr>
          <w:tcW w:w="219" w:type="dxa"/>
        </w:tcPr>
        <w:p w14:paraId="15EB956F" w14:textId="77777777" w:rsidR="00820150" w:rsidRPr="002B5EBE" w:rsidRDefault="00820150" w:rsidP="00926AF9">
          <w:pPr>
            <w:pStyle w:val="Footer"/>
          </w:pPr>
          <w:r w:rsidRPr="0081344A">
            <w:rPr>
              <w:rStyle w:val="PageNumber"/>
              <w:szCs w:val="20"/>
            </w:rPr>
            <w:fldChar w:fldCharType="begin"/>
          </w:r>
          <w:r w:rsidRPr="0081344A">
            <w:rPr>
              <w:rStyle w:val="PageNumber"/>
              <w:szCs w:val="20"/>
            </w:rPr>
            <w:instrText xml:space="preserve"> PAGE </w:instrText>
          </w:r>
          <w:r w:rsidRPr="0081344A">
            <w:rPr>
              <w:rStyle w:val="PageNumber"/>
              <w:szCs w:val="20"/>
            </w:rPr>
            <w:fldChar w:fldCharType="separate"/>
          </w:r>
          <w:r w:rsidRPr="0081344A">
            <w:rPr>
              <w:rStyle w:val="PageNumber"/>
              <w:szCs w:val="20"/>
            </w:rPr>
            <w:t>2</w:t>
          </w:r>
          <w:r w:rsidRPr="0081344A">
            <w:rPr>
              <w:rStyle w:val="PageNumber"/>
              <w:szCs w:val="20"/>
            </w:rPr>
            <w:fldChar w:fldCharType="end"/>
          </w:r>
        </w:p>
      </w:tc>
      <w:tc>
        <w:tcPr>
          <w:tcW w:w="4412" w:type="dxa"/>
        </w:tcPr>
        <w:p w14:paraId="09D0736F" w14:textId="77777777" w:rsidR="00820150" w:rsidRPr="002B5EBE" w:rsidRDefault="00820150" w:rsidP="00926AF9">
          <w:pPr>
            <w:pStyle w:val="Footer"/>
          </w:pPr>
        </w:p>
      </w:tc>
      <w:tc>
        <w:tcPr>
          <w:tcW w:w="4441" w:type="dxa"/>
        </w:tcPr>
        <w:p w14:paraId="1CE90DF7" w14:textId="77777777" w:rsidR="00820150" w:rsidRDefault="005430C1" w:rsidP="00926AF9">
          <w:pPr>
            <w:pStyle w:val="Footer"/>
          </w:pPr>
          <w:r>
            <w:t xml:space="preserve"> </w:t>
          </w:r>
          <w:r w:rsidR="00820150">
            <w:rPr>
              <w:rFonts w:asciiTheme="majorHAnsi" w:hAnsiTheme="majorHAnsi"/>
              <w:noProof/>
            </w:rPr>
            <w:drawing>
              <wp:inline distT="0" distB="0" distL="0" distR="0" wp14:anchorId="122F2B93" wp14:editId="55A59F80">
                <wp:extent cx="536334" cy="122910"/>
                <wp:effectExtent l="0" t="0" r="0" b="444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
                          <a:extLst>
                            <a:ext uri="{96DAC541-7B7A-43D3-8B79-37D633B846F1}">
                              <asvg:svgBlip xmlns:asvg="http://schemas.microsoft.com/office/drawing/2016/SVG/main" r:embed="rId2"/>
                            </a:ext>
                          </a:extLst>
                        </a:blip>
                        <a:stretch>
                          <a:fillRect/>
                        </a:stretch>
                      </pic:blipFill>
                      <pic:spPr>
                        <a:xfrm>
                          <a:off x="0" y="0"/>
                          <a:ext cx="545739" cy="125065"/>
                        </a:xfrm>
                        <a:prstGeom prst="rect">
                          <a:avLst/>
                        </a:prstGeom>
                      </pic:spPr>
                    </pic:pic>
                  </a:graphicData>
                </a:graphic>
              </wp:inline>
            </w:drawing>
          </w:r>
        </w:p>
      </w:tc>
    </w:tr>
  </w:tbl>
  <w:p w14:paraId="569C9C7A" w14:textId="77777777" w:rsidR="00820150" w:rsidRPr="0081344A" w:rsidRDefault="00820150" w:rsidP="008134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0FD40" w14:textId="77777777" w:rsidR="00C63F7A" w:rsidRDefault="00C63F7A" w:rsidP="00C63F7A"/>
  <w:tbl>
    <w:tblPr>
      <w:tblW w:w="0" w:type="auto"/>
      <w:tblCellSpacing w:w="36" w:type="dxa"/>
      <w:tblCellMar>
        <w:left w:w="0" w:type="dxa"/>
        <w:right w:w="0" w:type="dxa"/>
      </w:tblCellMar>
      <w:tblLook w:val="04A0" w:firstRow="1" w:lastRow="0" w:firstColumn="1" w:lastColumn="0" w:noHBand="0" w:noVBand="1"/>
    </w:tblPr>
    <w:tblGrid>
      <w:gridCol w:w="327"/>
      <w:gridCol w:w="4484"/>
      <w:gridCol w:w="4549"/>
    </w:tblGrid>
    <w:tr w:rsidR="00C63F7A" w:rsidRPr="002B5EBE" w14:paraId="7B88E77C" w14:textId="77777777" w:rsidTr="005A7BB7">
      <w:trPr>
        <w:trHeight w:val="144"/>
        <w:tblCellSpacing w:w="36" w:type="dxa"/>
      </w:trPr>
      <w:tc>
        <w:tcPr>
          <w:tcW w:w="219" w:type="dxa"/>
        </w:tcPr>
        <w:p w14:paraId="62E06088" w14:textId="77777777" w:rsidR="00C63F7A" w:rsidRPr="002B5EBE" w:rsidRDefault="00C63F7A" w:rsidP="00926AF9">
          <w:pPr>
            <w:pStyle w:val="Footer"/>
          </w:pPr>
          <w:r w:rsidRPr="0081344A">
            <w:rPr>
              <w:rStyle w:val="PageNumber"/>
              <w:szCs w:val="20"/>
            </w:rPr>
            <w:fldChar w:fldCharType="begin"/>
          </w:r>
          <w:r w:rsidRPr="0081344A">
            <w:rPr>
              <w:rStyle w:val="PageNumber"/>
              <w:szCs w:val="20"/>
            </w:rPr>
            <w:instrText xml:space="preserve"> PAGE </w:instrText>
          </w:r>
          <w:r w:rsidRPr="0081344A">
            <w:rPr>
              <w:rStyle w:val="PageNumber"/>
              <w:szCs w:val="20"/>
            </w:rPr>
            <w:fldChar w:fldCharType="separate"/>
          </w:r>
          <w:r>
            <w:rPr>
              <w:rStyle w:val="PageNumber"/>
              <w:szCs w:val="20"/>
            </w:rPr>
            <w:t>2</w:t>
          </w:r>
          <w:r w:rsidRPr="0081344A">
            <w:rPr>
              <w:rStyle w:val="PageNumber"/>
              <w:szCs w:val="20"/>
            </w:rPr>
            <w:fldChar w:fldCharType="end"/>
          </w:r>
        </w:p>
      </w:tc>
      <w:tc>
        <w:tcPr>
          <w:tcW w:w="4412" w:type="dxa"/>
        </w:tcPr>
        <w:p w14:paraId="54E42AE8" w14:textId="77777777" w:rsidR="00C63F7A" w:rsidRPr="002B5EBE" w:rsidRDefault="00C63F7A" w:rsidP="00926AF9">
          <w:pPr>
            <w:pStyle w:val="Footer"/>
          </w:pPr>
        </w:p>
      </w:tc>
      <w:tc>
        <w:tcPr>
          <w:tcW w:w="4441" w:type="dxa"/>
        </w:tcPr>
        <w:p w14:paraId="504ED687" w14:textId="6FA49651" w:rsidR="00C63F7A" w:rsidRDefault="00926AF9" w:rsidP="00926AF9">
          <w:pPr>
            <w:pStyle w:val="Footer"/>
          </w:pPr>
          <w:r w:rsidRPr="00926AF9">
            <w:t>VESCAPELABS</w:t>
          </w:r>
          <w:r w:rsidRPr="00926AF9">
            <w:rPr>
              <w:b w:val="0"/>
              <w:bCs w:val="0"/>
            </w:rPr>
            <w:t>.COM</w:t>
          </w:r>
          <w:r w:rsidR="00C63F7A">
            <w:t xml:space="preserve"> </w:t>
          </w:r>
        </w:p>
      </w:tc>
    </w:tr>
  </w:tbl>
  <w:p w14:paraId="4E257635" w14:textId="77777777" w:rsidR="005430C1" w:rsidRPr="00820150" w:rsidRDefault="005430C1" w:rsidP="00926A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EAB2D" w14:textId="77777777" w:rsidR="00E6720A" w:rsidRDefault="00E6720A" w:rsidP="00D15FD6">
      <w:pPr>
        <w:spacing w:after="0" w:line="240" w:lineRule="auto"/>
      </w:pPr>
      <w:r>
        <w:separator/>
      </w:r>
    </w:p>
    <w:p w14:paraId="58E9BF94" w14:textId="77777777" w:rsidR="00E6720A" w:rsidRDefault="00E6720A"/>
    <w:p w14:paraId="1A676FA1" w14:textId="77777777" w:rsidR="00E6720A" w:rsidRDefault="00E6720A"/>
    <w:p w14:paraId="0D322552" w14:textId="77777777" w:rsidR="00E6720A" w:rsidRDefault="00E6720A"/>
    <w:p w14:paraId="57CE663F" w14:textId="77777777" w:rsidR="00E6720A" w:rsidRDefault="00E6720A"/>
  </w:footnote>
  <w:footnote w:type="continuationSeparator" w:id="0">
    <w:p w14:paraId="2F9F11F7" w14:textId="77777777" w:rsidR="00E6720A" w:rsidRDefault="00E6720A" w:rsidP="00D15FD6">
      <w:pPr>
        <w:spacing w:after="0" w:line="240" w:lineRule="auto"/>
      </w:pPr>
      <w:r>
        <w:continuationSeparator/>
      </w:r>
    </w:p>
    <w:p w14:paraId="0480FD3C" w14:textId="77777777" w:rsidR="00E6720A" w:rsidRDefault="00E6720A"/>
    <w:p w14:paraId="637FABBB" w14:textId="77777777" w:rsidR="00E6720A" w:rsidRDefault="00E6720A"/>
    <w:p w14:paraId="33EC02F8" w14:textId="77777777" w:rsidR="00E6720A" w:rsidRDefault="00E6720A"/>
    <w:p w14:paraId="003ABC5D" w14:textId="77777777" w:rsidR="00E6720A" w:rsidRDefault="00E6720A"/>
  </w:footnote>
  <w:footnote w:type="continuationNotice" w:id="1">
    <w:p w14:paraId="36B770D3" w14:textId="77777777" w:rsidR="00E6720A" w:rsidRDefault="00E6720A">
      <w:pPr>
        <w:spacing w:before="0" w:after="0" w:line="240" w:lineRule="auto"/>
      </w:pPr>
    </w:p>
    <w:p w14:paraId="36702366" w14:textId="77777777" w:rsidR="00E6720A" w:rsidRDefault="00E672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4BA01" w14:textId="77777777" w:rsidR="00215BA3" w:rsidRDefault="00C63F7A" w:rsidP="005E5D20">
    <w:pPr>
      <w:pStyle w:val="Header"/>
      <w:tabs>
        <w:tab w:val="left" w:pos="2214"/>
      </w:tabs>
    </w:pPr>
    <w:r>
      <w:rPr>
        <w:rFonts w:asciiTheme="majorHAnsi" w:hAnsiTheme="majorHAnsi"/>
        <w:b/>
        <w:bCs/>
        <w:noProof/>
      </w:rPr>
      <w:drawing>
        <wp:inline distT="0" distB="0" distL="0" distR="0" wp14:anchorId="4CDC8229" wp14:editId="386D0021">
          <wp:extent cx="2364837" cy="278969"/>
          <wp:effectExtent l="0" t="0" r="0" b="63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96DAC541-7B7A-43D3-8B79-37D633B846F1}">
                        <asvg:svgBlip xmlns:asvg="http://schemas.microsoft.com/office/drawing/2016/SVG/main" r:embed="rId2"/>
                      </a:ext>
                    </a:extLst>
                  </a:blip>
                  <a:stretch>
                    <a:fillRect/>
                  </a:stretch>
                </pic:blipFill>
                <pic:spPr>
                  <a:xfrm>
                    <a:off x="0" y="0"/>
                    <a:ext cx="2437428" cy="287532"/>
                  </a:xfrm>
                  <a:prstGeom prst="rect">
                    <a:avLst/>
                  </a:prstGeom>
                </pic:spPr>
              </pic:pic>
            </a:graphicData>
          </a:graphic>
        </wp:inline>
      </w:drawing>
    </w:r>
  </w:p>
  <w:p w14:paraId="73906B50" w14:textId="77777777" w:rsidR="00C63F7A" w:rsidRDefault="00C63F7A" w:rsidP="00C63F7A">
    <w:pPr>
      <w:pStyle w:val="Header"/>
      <w:tabs>
        <w:tab w:val="left" w:pos="2214"/>
      </w:tabs>
      <w:jc w:val="right"/>
    </w:pPr>
  </w:p>
  <w:p w14:paraId="0671C9B0" w14:textId="77777777" w:rsidR="00C63F7A" w:rsidRDefault="00C63F7A" w:rsidP="00C63F7A">
    <w:pPr>
      <w:pStyle w:val="Header"/>
      <w:tabs>
        <w:tab w:val="left" w:pos="2214"/>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E7A20"/>
    <w:multiLevelType w:val="hybridMultilevel"/>
    <w:tmpl w:val="B9405DF4"/>
    <w:lvl w:ilvl="0" w:tplc="640441DA">
      <w:start w:val="1"/>
      <w:numFmt w:val="bullet"/>
      <w:lvlText w:val=""/>
      <w:lvlJc w:val="left"/>
      <w:pPr>
        <w:ind w:left="576" w:hanging="288"/>
      </w:pPr>
      <w:rPr>
        <w:rFonts w:ascii="Wingdings" w:hAnsi="Wingdings" w:hint="default"/>
        <w:color w:val="FF0066"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C7194"/>
    <w:multiLevelType w:val="hybridMultilevel"/>
    <w:tmpl w:val="CF18619A"/>
    <w:lvl w:ilvl="0" w:tplc="CB2E437E">
      <w:start w:val="1"/>
      <w:numFmt w:val="decimal"/>
      <w:pStyle w:val="ListParagraph"/>
      <w:lvlText w:val="%1."/>
      <w:lvlJc w:val="left"/>
      <w:pPr>
        <w:ind w:left="576" w:hanging="288"/>
      </w:pPr>
      <w:rPr>
        <w:rFonts w:hint="default"/>
        <w:color w:val="660099"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9B33E43"/>
    <w:multiLevelType w:val="hybridMultilevel"/>
    <w:tmpl w:val="276006A4"/>
    <w:lvl w:ilvl="0" w:tplc="40DA47AC">
      <w:start w:val="1"/>
      <w:numFmt w:val="bullet"/>
      <w:pStyle w:val="OfferingList"/>
      <w:lvlText w:val=""/>
      <w:lvlJc w:val="left"/>
      <w:pPr>
        <w:ind w:left="288" w:hanging="288"/>
      </w:pPr>
      <w:rPr>
        <w:rFonts w:ascii="Wingdings" w:hAnsi="Wingdings" w:hint="default"/>
        <w:color w:val="660099"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C60DA"/>
    <w:multiLevelType w:val="hybridMultilevel"/>
    <w:tmpl w:val="B9B28CFC"/>
    <w:lvl w:ilvl="0" w:tplc="BB08A5C6">
      <w:start w:val="1"/>
      <w:numFmt w:val="bullet"/>
      <w:lvlText w:val=""/>
      <w:lvlJc w:val="left"/>
      <w:pPr>
        <w:ind w:left="360" w:hanging="360"/>
      </w:pPr>
      <w:rPr>
        <w:rFonts w:ascii="Wingdings" w:hAnsi="Wingdings" w:hint="default"/>
        <w:color w:val="FF0066"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71E66"/>
    <w:multiLevelType w:val="hybridMultilevel"/>
    <w:tmpl w:val="F29868BA"/>
    <w:lvl w:ilvl="0" w:tplc="BB08A5C6">
      <w:start w:val="1"/>
      <w:numFmt w:val="bullet"/>
      <w:lvlText w:val=""/>
      <w:lvlJc w:val="left"/>
      <w:pPr>
        <w:ind w:left="360" w:hanging="360"/>
      </w:pPr>
      <w:rPr>
        <w:rFonts w:ascii="Wingdings" w:hAnsi="Wingdings" w:hint="default"/>
        <w:color w:val="FF0066"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C4F89"/>
    <w:multiLevelType w:val="multilevel"/>
    <w:tmpl w:val="DA9C439C"/>
    <w:styleLink w:val="CurrentList1"/>
    <w:lvl w:ilvl="0">
      <w:start w:val="1"/>
      <w:numFmt w:val="decimal"/>
      <w:lvlText w:val="%1."/>
      <w:lvlJc w:val="left"/>
      <w:pPr>
        <w:ind w:left="648" w:hanging="360"/>
      </w:pPr>
      <w:rPr>
        <w:rFonts w:hint="default"/>
        <w:color w:val="FF0066"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876A9E"/>
    <w:multiLevelType w:val="hybridMultilevel"/>
    <w:tmpl w:val="4A4829E8"/>
    <w:lvl w:ilvl="0" w:tplc="36327366">
      <w:start w:val="1"/>
      <w:numFmt w:val="bullet"/>
      <w:pStyle w:val="ListParagraphno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A7BF4"/>
    <w:multiLevelType w:val="hybridMultilevel"/>
    <w:tmpl w:val="230A80D4"/>
    <w:lvl w:ilvl="0" w:tplc="40DA47AC">
      <w:start w:val="1"/>
      <w:numFmt w:val="bullet"/>
      <w:lvlText w:val=""/>
      <w:lvlJc w:val="left"/>
      <w:pPr>
        <w:ind w:left="576" w:hanging="288"/>
      </w:pPr>
      <w:rPr>
        <w:rFonts w:ascii="Wingdings" w:hAnsi="Wingdings" w:hint="default"/>
        <w:color w:val="660099"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 w15:restartNumberingAfterBreak="0">
    <w:nsid w:val="46BC5D51"/>
    <w:multiLevelType w:val="hybridMultilevel"/>
    <w:tmpl w:val="7F2EAD5C"/>
    <w:lvl w:ilvl="0" w:tplc="BB08A5C6">
      <w:start w:val="1"/>
      <w:numFmt w:val="bullet"/>
      <w:lvlText w:val=""/>
      <w:lvlJc w:val="left"/>
      <w:pPr>
        <w:ind w:left="360" w:hanging="360"/>
      </w:pPr>
      <w:rPr>
        <w:rFonts w:ascii="Wingdings" w:hAnsi="Wingdings" w:hint="default"/>
        <w:color w:val="FF0066"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6B0718"/>
    <w:multiLevelType w:val="hybridMultilevel"/>
    <w:tmpl w:val="DA9C439C"/>
    <w:lvl w:ilvl="0" w:tplc="0409000F">
      <w:start w:val="1"/>
      <w:numFmt w:val="decimal"/>
      <w:lvlText w:val="%1."/>
      <w:lvlJc w:val="left"/>
      <w:pPr>
        <w:ind w:left="648" w:hanging="360"/>
      </w:pPr>
      <w:rPr>
        <w:rFonts w:hint="default"/>
        <w:color w:val="FF006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DF0A63"/>
    <w:multiLevelType w:val="multilevel"/>
    <w:tmpl w:val="DA9C439C"/>
    <w:styleLink w:val="CurrentList4"/>
    <w:lvl w:ilvl="0">
      <w:start w:val="1"/>
      <w:numFmt w:val="decimal"/>
      <w:lvlText w:val="%1."/>
      <w:lvlJc w:val="left"/>
      <w:pPr>
        <w:ind w:left="648" w:hanging="360"/>
      </w:pPr>
      <w:rPr>
        <w:rFonts w:hint="default"/>
        <w:color w:val="FF0066"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34520D"/>
    <w:multiLevelType w:val="hybridMultilevel"/>
    <w:tmpl w:val="F970DAC8"/>
    <w:lvl w:ilvl="0" w:tplc="40DA47AC">
      <w:start w:val="1"/>
      <w:numFmt w:val="bullet"/>
      <w:lvlText w:val=""/>
      <w:lvlJc w:val="left"/>
      <w:pPr>
        <w:ind w:left="576" w:hanging="288"/>
      </w:pPr>
      <w:rPr>
        <w:rFonts w:ascii="Wingdings" w:hAnsi="Wingdings" w:hint="default"/>
        <w:color w:val="660099"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74B17F29"/>
    <w:multiLevelType w:val="multilevel"/>
    <w:tmpl w:val="276006A4"/>
    <w:styleLink w:val="CurrentList3"/>
    <w:lvl w:ilvl="0">
      <w:start w:val="1"/>
      <w:numFmt w:val="bullet"/>
      <w:lvlText w:val=""/>
      <w:lvlJc w:val="left"/>
      <w:pPr>
        <w:ind w:left="288" w:hanging="288"/>
      </w:pPr>
      <w:rPr>
        <w:rFonts w:ascii="Wingdings" w:hAnsi="Wingdings" w:hint="default"/>
        <w:color w:val="660099" w:themeColor="accent1"/>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9272B43"/>
    <w:multiLevelType w:val="hybridMultilevel"/>
    <w:tmpl w:val="E1D07342"/>
    <w:lvl w:ilvl="0" w:tplc="40DA47AC">
      <w:start w:val="1"/>
      <w:numFmt w:val="bullet"/>
      <w:lvlText w:val=""/>
      <w:lvlJc w:val="left"/>
      <w:pPr>
        <w:ind w:left="576" w:hanging="288"/>
      </w:pPr>
      <w:rPr>
        <w:rFonts w:ascii="Wingdings" w:hAnsi="Wingdings" w:hint="default"/>
        <w:color w:val="660099"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7F801AE9"/>
    <w:multiLevelType w:val="multilevel"/>
    <w:tmpl w:val="0A0A9C3E"/>
    <w:styleLink w:val="CurrentList2"/>
    <w:lvl w:ilvl="0">
      <w:start w:val="1"/>
      <w:numFmt w:val="bullet"/>
      <w:lvlText w:val=""/>
      <w:lvlJc w:val="left"/>
      <w:pPr>
        <w:ind w:left="288" w:hanging="288"/>
      </w:pPr>
      <w:rPr>
        <w:rFonts w:ascii="Wingdings" w:hAnsi="Wingdings" w:hint="default"/>
        <w:color w:val="FF0066" w:themeColor="accent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435491074">
    <w:abstractNumId w:val="2"/>
  </w:num>
  <w:num w:numId="2" w16cid:durableId="46078306">
    <w:abstractNumId w:val="6"/>
  </w:num>
  <w:num w:numId="3" w16cid:durableId="1906868133">
    <w:abstractNumId w:val="1"/>
  </w:num>
  <w:num w:numId="4" w16cid:durableId="629628496">
    <w:abstractNumId w:val="8"/>
  </w:num>
  <w:num w:numId="5" w16cid:durableId="801844879">
    <w:abstractNumId w:val="3"/>
  </w:num>
  <w:num w:numId="6" w16cid:durableId="1538278041">
    <w:abstractNumId w:val="4"/>
  </w:num>
  <w:num w:numId="7" w16cid:durableId="1655453434">
    <w:abstractNumId w:val="0"/>
  </w:num>
  <w:num w:numId="8" w16cid:durableId="682051251">
    <w:abstractNumId w:val="9"/>
  </w:num>
  <w:num w:numId="9" w16cid:durableId="1771000747">
    <w:abstractNumId w:val="5"/>
  </w:num>
  <w:num w:numId="10" w16cid:durableId="553084696">
    <w:abstractNumId w:val="14"/>
  </w:num>
  <w:num w:numId="11" w16cid:durableId="1490749050">
    <w:abstractNumId w:val="12"/>
  </w:num>
  <w:num w:numId="12" w16cid:durableId="1139879352">
    <w:abstractNumId w:val="10"/>
  </w:num>
  <w:num w:numId="13" w16cid:durableId="1190948311">
    <w:abstractNumId w:val="7"/>
  </w:num>
  <w:num w:numId="14" w16cid:durableId="2109541983">
    <w:abstractNumId w:val="11"/>
  </w:num>
  <w:num w:numId="15" w16cid:durableId="836267655">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25"/>
    <w:rsid w:val="00001C42"/>
    <w:rsid w:val="000352D4"/>
    <w:rsid w:val="000608D0"/>
    <w:rsid w:val="000710D8"/>
    <w:rsid w:val="00097251"/>
    <w:rsid w:val="000D2B96"/>
    <w:rsid w:val="00130395"/>
    <w:rsid w:val="00137B45"/>
    <w:rsid w:val="001612FE"/>
    <w:rsid w:val="00166293"/>
    <w:rsid w:val="001A2869"/>
    <w:rsid w:val="001A3B71"/>
    <w:rsid w:val="001A3BFF"/>
    <w:rsid w:val="001A6BDB"/>
    <w:rsid w:val="00215BA3"/>
    <w:rsid w:val="0021760A"/>
    <w:rsid w:val="00222C13"/>
    <w:rsid w:val="00226225"/>
    <w:rsid w:val="00245E9F"/>
    <w:rsid w:val="00262C2C"/>
    <w:rsid w:val="00267374"/>
    <w:rsid w:val="002822B1"/>
    <w:rsid w:val="002840E0"/>
    <w:rsid w:val="0028467D"/>
    <w:rsid w:val="0029155C"/>
    <w:rsid w:val="00294E46"/>
    <w:rsid w:val="002954A1"/>
    <w:rsid w:val="002B5EBE"/>
    <w:rsid w:val="002C36B4"/>
    <w:rsid w:val="002D0CD8"/>
    <w:rsid w:val="002F5BD5"/>
    <w:rsid w:val="00303604"/>
    <w:rsid w:val="003317B7"/>
    <w:rsid w:val="0034385D"/>
    <w:rsid w:val="00355691"/>
    <w:rsid w:val="0036720C"/>
    <w:rsid w:val="003924A3"/>
    <w:rsid w:val="0039375D"/>
    <w:rsid w:val="00393FF0"/>
    <w:rsid w:val="003A1D1A"/>
    <w:rsid w:val="003C1201"/>
    <w:rsid w:val="003D1801"/>
    <w:rsid w:val="003E771A"/>
    <w:rsid w:val="003F20E0"/>
    <w:rsid w:val="00456F64"/>
    <w:rsid w:val="00462424"/>
    <w:rsid w:val="00470314"/>
    <w:rsid w:val="0047216C"/>
    <w:rsid w:val="00474B99"/>
    <w:rsid w:val="00490547"/>
    <w:rsid w:val="004F7B91"/>
    <w:rsid w:val="005051D8"/>
    <w:rsid w:val="00506C59"/>
    <w:rsid w:val="00511C7E"/>
    <w:rsid w:val="005166DD"/>
    <w:rsid w:val="005237B7"/>
    <w:rsid w:val="005430C1"/>
    <w:rsid w:val="00547A3F"/>
    <w:rsid w:val="00550BCC"/>
    <w:rsid w:val="00551E9B"/>
    <w:rsid w:val="00573AEF"/>
    <w:rsid w:val="005822D9"/>
    <w:rsid w:val="00597933"/>
    <w:rsid w:val="00597EA2"/>
    <w:rsid w:val="005C7680"/>
    <w:rsid w:val="005D4311"/>
    <w:rsid w:val="005E5D20"/>
    <w:rsid w:val="00607CE3"/>
    <w:rsid w:val="00620190"/>
    <w:rsid w:val="006410B8"/>
    <w:rsid w:val="0064568D"/>
    <w:rsid w:val="006503E2"/>
    <w:rsid w:val="00666520"/>
    <w:rsid w:val="00676A27"/>
    <w:rsid w:val="006A4181"/>
    <w:rsid w:val="006B18F8"/>
    <w:rsid w:val="006C7BDD"/>
    <w:rsid w:val="006D0C45"/>
    <w:rsid w:val="006F07CE"/>
    <w:rsid w:val="006F1A29"/>
    <w:rsid w:val="00700A56"/>
    <w:rsid w:val="007027C8"/>
    <w:rsid w:val="00730E89"/>
    <w:rsid w:val="00734C70"/>
    <w:rsid w:val="0074278A"/>
    <w:rsid w:val="00776F79"/>
    <w:rsid w:val="007904F9"/>
    <w:rsid w:val="00793626"/>
    <w:rsid w:val="007A2463"/>
    <w:rsid w:val="007A27C6"/>
    <w:rsid w:val="007A44AD"/>
    <w:rsid w:val="007E3122"/>
    <w:rsid w:val="007E6E67"/>
    <w:rsid w:val="007F7EFF"/>
    <w:rsid w:val="00803853"/>
    <w:rsid w:val="0081344A"/>
    <w:rsid w:val="00815019"/>
    <w:rsid w:val="00820150"/>
    <w:rsid w:val="008427E9"/>
    <w:rsid w:val="008447FC"/>
    <w:rsid w:val="00856DA3"/>
    <w:rsid w:val="008663B1"/>
    <w:rsid w:val="008858AE"/>
    <w:rsid w:val="00887AD9"/>
    <w:rsid w:val="00887D8B"/>
    <w:rsid w:val="00894C39"/>
    <w:rsid w:val="008A7249"/>
    <w:rsid w:val="008B3DAA"/>
    <w:rsid w:val="008B4DE3"/>
    <w:rsid w:val="008C28EA"/>
    <w:rsid w:val="008F321C"/>
    <w:rsid w:val="00907D7F"/>
    <w:rsid w:val="009250A2"/>
    <w:rsid w:val="00926AF9"/>
    <w:rsid w:val="00934523"/>
    <w:rsid w:val="00935525"/>
    <w:rsid w:val="009441A4"/>
    <w:rsid w:val="0096041E"/>
    <w:rsid w:val="009670FE"/>
    <w:rsid w:val="00985732"/>
    <w:rsid w:val="00994DBF"/>
    <w:rsid w:val="00997350"/>
    <w:rsid w:val="009B23B0"/>
    <w:rsid w:val="009C74B5"/>
    <w:rsid w:val="009D375B"/>
    <w:rsid w:val="009D4F00"/>
    <w:rsid w:val="009F07E8"/>
    <w:rsid w:val="00A10C23"/>
    <w:rsid w:val="00A10F68"/>
    <w:rsid w:val="00A135FA"/>
    <w:rsid w:val="00A13DAC"/>
    <w:rsid w:val="00A50EF8"/>
    <w:rsid w:val="00A54533"/>
    <w:rsid w:val="00A946BC"/>
    <w:rsid w:val="00A951C5"/>
    <w:rsid w:val="00AA0F05"/>
    <w:rsid w:val="00AB096F"/>
    <w:rsid w:val="00AB112C"/>
    <w:rsid w:val="00AB307D"/>
    <w:rsid w:val="00AB5104"/>
    <w:rsid w:val="00AF3044"/>
    <w:rsid w:val="00B106FF"/>
    <w:rsid w:val="00B15654"/>
    <w:rsid w:val="00B25F23"/>
    <w:rsid w:val="00B36B8D"/>
    <w:rsid w:val="00B44748"/>
    <w:rsid w:val="00B73E2A"/>
    <w:rsid w:val="00B7768B"/>
    <w:rsid w:val="00B90DFC"/>
    <w:rsid w:val="00BC666A"/>
    <w:rsid w:val="00BD1162"/>
    <w:rsid w:val="00BE1198"/>
    <w:rsid w:val="00BF45CE"/>
    <w:rsid w:val="00C02407"/>
    <w:rsid w:val="00C23589"/>
    <w:rsid w:val="00C253BE"/>
    <w:rsid w:val="00C2550E"/>
    <w:rsid w:val="00C521D6"/>
    <w:rsid w:val="00C532FF"/>
    <w:rsid w:val="00C63F7A"/>
    <w:rsid w:val="00C65FF6"/>
    <w:rsid w:val="00C767EB"/>
    <w:rsid w:val="00C90B52"/>
    <w:rsid w:val="00C9479D"/>
    <w:rsid w:val="00C948FC"/>
    <w:rsid w:val="00C97D7E"/>
    <w:rsid w:val="00CA61AF"/>
    <w:rsid w:val="00CC32AA"/>
    <w:rsid w:val="00CD7CF1"/>
    <w:rsid w:val="00CE65B6"/>
    <w:rsid w:val="00CF2FB7"/>
    <w:rsid w:val="00D14141"/>
    <w:rsid w:val="00D15FD6"/>
    <w:rsid w:val="00D26B4F"/>
    <w:rsid w:val="00D37E51"/>
    <w:rsid w:val="00D46C87"/>
    <w:rsid w:val="00D61F21"/>
    <w:rsid w:val="00D75746"/>
    <w:rsid w:val="00D75C40"/>
    <w:rsid w:val="00D82262"/>
    <w:rsid w:val="00D83727"/>
    <w:rsid w:val="00DA2BAB"/>
    <w:rsid w:val="00DA649D"/>
    <w:rsid w:val="00DE1831"/>
    <w:rsid w:val="00DF106C"/>
    <w:rsid w:val="00E043A7"/>
    <w:rsid w:val="00E16525"/>
    <w:rsid w:val="00E26649"/>
    <w:rsid w:val="00E26B7D"/>
    <w:rsid w:val="00E40E33"/>
    <w:rsid w:val="00E5541E"/>
    <w:rsid w:val="00E62A77"/>
    <w:rsid w:val="00E6720A"/>
    <w:rsid w:val="00E77DEE"/>
    <w:rsid w:val="00EA0A03"/>
    <w:rsid w:val="00EB60EE"/>
    <w:rsid w:val="00EB7CE6"/>
    <w:rsid w:val="00EC3FD6"/>
    <w:rsid w:val="00EC79A6"/>
    <w:rsid w:val="00ED1C39"/>
    <w:rsid w:val="00ED5CDB"/>
    <w:rsid w:val="00ED5F9F"/>
    <w:rsid w:val="00EE7E0F"/>
    <w:rsid w:val="00EF368D"/>
    <w:rsid w:val="00F00181"/>
    <w:rsid w:val="00F07C09"/>
    <w:rsid w:val="00F22818"/>
    <w:rsid w:val="00F347BE"/>
    <w:rsid w:val="00F3563A"/>
    <w:rsid w:val="00F50980"/>
    <w:rsid w:val="00F56F65"/>
    <w:rsid w:val="00F874F6"/>
    <w:rsid w:val="00F943E2"/>
    <w:rsid w:val="00F9766E"/>
    <w:rsid w:val="00FA3323"/>
    <w:rsid w:val="00FC0F13"/>
    <w:rsid w:val="00FC6311"/>
    <w:rsid w:val="0D7F23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BB90E8"/>
  <w14:defaultImageDpi w14:val="300"/>
  <w15:docId w15:val="{C1CCB25F-7E59-6341-A069-D0AC1EAD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Theme="minorEastAsia" w:hAnsi="Helvetica Neue"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0"/>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7216C"/>
    <w:pPr>
      <w:suppressAutoHyphens/>
      <w:spacing w:before="160" w:after="160" w:line="288" w:lineRule="auto"/>
    </w:pPr>
    <w:rPr>
      <w:rFonts w:asciiTheme="minorHAnsi" w:hAnsiTheme="minorHAnsi"/>
      <w:sz w:val="18"/>
    </w:rPr>
  </w:style>
  <w:style w:type="paragraph" w:styleId="Heading1">
    <w:name w:val="heading 1"/>
    <w:basedOn w:val="Normal"/>
    <w:next w:val="Normal"/>
    <w:link w:val="Heading1Char"/>
    <w:autoRedefine/>
    <w:uiPriority w:val="9"/>
    <w:qFormat/>
    <w:rsid w:val="00926AF9"/>
    <w:pPr>
      <w:pBdr>
        <w:top w:val="single" w:sz="18" w:space="5" w:color="FF0066" w:themeColor="accent2"/>
      </w:pBdr>
      <w:spacing w:before="480" w:after="240" w:line="216" w:lineRule="auto"/>
      <w:outlineLvl w:val="0"/>
    </w:pPr>
    <w:rPr>
      <w:rFonts w:eastAsiaTheme="majorEastAsia" w:cs="Times New Roman (Headings CS)"/>
      <w:b/>
      <w:bCs/>
      <w:i/>
      <w:color w:val="000000" w:themeColor="text1"/>
      <w:spacing w:val="6"/>
      <w:sz w:val="28"/>
      <w:szCs w:val="32"/>
      <w:lang w:eastAsia="zh-TW"/>
    </w:rPr>
  </w:style>
  <w:style w:type="paragraph" w:styleId="Heading2">
    <w:name w:val="heading 2"/>
    <w:basedOn w:val="Normal"/>
    <w:next w:val="Normal"/>
    <w:link w:val="Heading2Char"/>
    <w:autoRedefine/>
    <w:uiPriority w:val="9"/>
    <w:unhideWhenUsed/>
    <w:qFormat/>
    <w:rsid w:val="00926AF9"/>
    <w:pPr>
      <w:spacing w:before="240" w:line="240" w:lineRule="auto"/>
      <w:outlineLvl w:val="1"/>
    </w:pPr>
    <w:rPr>
      <w:i/>
      <w:caps/>
      <w:spacing w:val="6"/>
      <w:sz w:val="24"/>
      <w:szCs w:val="26"/>
    </w:rPr>
  </w:style>
  <w:style w:type="paragraph" w:styleId="Heading3">
    <w:name w:val="heading 3"/>
    <w:basedOn w:val="Normal"/>
    <w:next w:val="Normal"/>
    <w:link w:val="Heading3Char"/>
    <w:autoRedefine/>
    <w:uiPriority w:val="9"/>
    <w:unhideWhenUsed/>
    <w:qFormat/>
    <w:rsid w:val="00926AF9"/>
    <w:pPr>
      <w:spacing w:before="360" w:after="120" w:line="216" w:lineRule="auto"/>
      <w:outlineLvl w:val="2"/>
    </w:pPr>
    <w:rPr>
      <w:rFonts w:eastAsiaTheme="majorEastAsia" w:cs="Times New Roman (Headings CS)"/>
      <w:b/>
      <w:i/>
      <w:caps/>
      <w:color w:val="000000" w:themeColor="text1"/>
      <w:spacing w:val="6"/>
      <w:sz w:val="20"/>
    </w:rPr>
  </w:style>
  <w:style w:type="paragraph" w:styleId="Heading4">
    <w:name w:val="heading 4"/>
    <w:basedOn w:val="Normal"/>
    <w:next w:val="Normal"/>
    <w:link w:val="Heading4Char"/>
    <w:uiPriority w:val="9"/>
    <w:semiHidden/>
    <w:unhideWhenUsed/>
    <w:rsid w:val="000710D8"/>
    <w:pPr>
      <w:keepNext/>
      <w:keepLines/>
      <w:spacing w:before="40" w:after="0"/>
      <w:outlineLvl w:val="3"/>
    </w:pPr>
    <w:rPr>
      <w:rFonts w:eastAsiaTheme="majorEastAsia" w:cstheme="majorBidi"/>
      <w:i/>
      <w:iCs/>
      <w:color w:val="4C0072"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AF9"/>
    <w:rPr>
      <w:rFonts w:asciiTheme="minorHAnsi" w:eastAsiaTheme="majorEastAsia" w:hAnsiTheme="minorHAnsi" w:cs="Times New Roman (Headings CS)"/>
      <w:b/>
      <w:bCs/>
      <w:i/>
      <w:color w:val="000000" w:themeColor="text1"/>
      <w:spacing w:val="6"/>
      <w:sz w:val="28"/>
      <w:szCs w:val="32"/>
      <w:lang w:eastAsia="zh-TW"/>
    </w:rPr>
  </w:style>
  <w:style w:type="character" w:customStyle="1" w:styleId="Heading2Char">
    <w:name w:val="Heading 2 Char"/>
    <w:basedOn w:val="DefaultParagraphFont"/>
    <w:link w:val="Heading2"/>
    <w:uiPriority w:val="9"/>
    <w:rsid w:val="00926AF9"/>
    <w:rPr>
      <w:rFonts w:asciiTheme="minorHAnsi" w:hAnsiTheme="minorHAnsi"/>
      <w:i/>
      <w:caps/>
      <w:spacing w:val="6"/>
      <w:szCs w:val="26"/>
    </w:rPr>
  </w:style>
  <w:style w:type="character" w:customStyle="1" w:styleId="Heading3Char">
    <w:name w:val="Heading 3 Char"/>
    <w:basedOn w:val="DefaultParagraphFont"/>
    <w:link w:val="Heading3"/>
    <w:uiPriority w:val="9"/>
    <w:rsid w:val="00926AF9"/>
    <w:rPr>
      <w:rFonts w:asciiTheme="minorHAnsi" w:eastAsiaTheme="majorEastAsia" w:hAnsiTheme="minorHAnsi" w:cs="Times New Roman (Headings CS)"/>
      <w:b/>
      <w:i/>
      <w:caps/>
      <w:color w:val="000000" w:themeColor="text1"/>
      <w:spacing w:val="6"/>
      <w:sz w:val="20"/>
    </w:rPr>
  </w:style>
  <w:style w:type="paragraph" w:styleId="Title">
    <w:name w:val="Title"/>
    <w:basedOn w:val="Normal"/>
    <w:next w:val="Subtitle"/>
    <w:link w:val="TitleChar"/>
    <w:autoRedefine/>
    <w:uiPriority w:val="10"/>
    <w:qFormat/>
    <w:rsid w:val="00926AF9"/>
    <w:pPr>
      <w:spacing w:after="0" w:line="240" w:lineRule="auto"/>
      <w:contextualSpacing/>
    </w:pPr>
    <w:rPr>
      <w:rFonts w:asciiTheme="majorHAnsi" w:eastAsiaTheme="majorEastAsia" w:hAnsiTheme="majorHAnsi" w:cs="Times New Roman (Headings CS)"/>
      <w:i/>
      <w:iCs/>
      <w:caps/>
      <w:color w:val="000000" w:themeColor="text1"/>
      <w:kern w:val="52"/>
      <w:sz w:val="40"/>
      <w:szCs w:val="52"/>
      <w14:ligatures w14:val="all"/>
    </w:rPr>
  </w:style>
  <w:style w:type="paragraph" w:styleId="Subtitle">
    <w:name w:val="Subtitle"/>
    <w:basedOn w:val="Normal"/>
    <w:next w:val="Normal"/>
    <w:link w:val="SubtitleChar"/>
    <w:autoRedefine/>
    <w:uiPriority w:val="11"/>
    <w:qFormat/>
    <w:rsid w:val="00926AF9"/>
    <w:pPr>
      <w:numPr>
        <w:ilvl w:val="1"/>
      </w:numPr>
      <w:spacing w:before="80" w:after="360" w:line="192" w:lineRule="auto"/>
    </w:pPr>
    <w:rPr>
      <w:rFonts w:eastAsiaTheme="majorEastAsia" w:cs="Times New Roman (Headings CS)"/>
      <w:i/>
      <w:color w:val="000000" w:themeColor="text1"/>
      <w:spacing w:val="5"/>
      <w:kern w:val="28"/>
      <w:sz w:val="28"/>
      <w:szCs w:val="32"/>
      <w14:ligatures w14:val="all"/>
    </w:rPr>
  </w:style>
  <w:style w:type="character" w:customStyle="1" w:styleId="SubtitleChar">
    <w:name w:val="Subtitle Char"/>
    <w:basedOn w:val="DefaultParagraphFont"/>
    <w:link w:val="Subtitle"/>
    <w:uiPriority w:val="11"/>
    <w:rsid w:val="00926AF9"/>
    <w:rPr>
      <w:rFonts w:asciiTheme="minorHAnsi" w:eastAsiaTheme="majorEastAsia" w:hAnsiTheme="minorHAnsi" w:cs="Times New Roman (Headings CS)"/>
      <w:i/>
      <w:color w:val="000000" w:themeColor="text1"/>
      <w:spacing w:val="5"/>
      <w:kern w:val="28"/>
      <w:sz w:val="28"/>
      <w:szCs w:val="32"/>
      <w14:ligatures w14:val="all"/>
    </w:rPr>
  </w:style>
  <w:style w:type="character" w:customStyle="1" w:styleId="TitleChar">
    <w:name w:val="Title Char"/>
    <w:basedOn w:val="DefaultParagraphFont"/>
    <w:link w:val="Title"/>
    <w:uiPriority w:val="10"/>
    <w:rsid w:val="00926AF9"/>
    <w:rPr>
      <w:rFonts w:asciiTheme="majorHAnsi" w:eastAsiaTheme="majorEastAsia" w:hAnsiTheme="majorHAnsi" w:cs="Times New Roman (Headings CS)"/>
      <w:i/>
      <w:iCs/>
      <w:caps/>
      <w:color w:val="000000" w:themeColor="text1"/>
      <w:kern w:val="52"/>
      <w:sz w:val="40"/>
      <w:szCs w:val="52"/>
      <w14:ligatures w14:val="all"/>
    </w:rPr>
  </w:style>
  <w:style w:type="paragraph" w:styleId="Header">
    <w:name w:val="header"/>
    <w:basedOn w:val="Normal"/>
    <w:link w:val="HeaderChar"/>
    <w:uiPriority w:val="99"/>
    <w:unhideWhenUsed/>
    <w:rsid w:val="00D15FD6"/>
    <w:pPr>
      <w:tabs>
        <w:tab w:val="center" w:pos="4320"/>
        <w:tab w:val="right" w:pos="8640"/>
      </w:tabs>
      <w:spacing w:after="0" w:line="240" w:lineRule="auto"/>
    </w:pPr>
  </w:style>
  <w:style w:type="character" w:customStyle="1" w:styleId="HeaderChar">
    <w:name w:val="Header Char"/>
    <w:basedOn w:val="DefaultParagraphFont"/>
    <w:link w:val="Header"/>
    <w:uiPriority w:val="99"/>
    <w:rsid w:val="00D15FD6"/>
  </w:style>
  <w:style w:type="paragraph" w:styleId="Footer">
    <w:name w:val="footer"/>
    <w:basedOn w:val="Normal"/>
    <w:link w:val="FooterChar"/>
    <w:uiPriority w:val="99"/>
    <w:unhideWhenUsed/>
    <w:rsid w:val="00926AF9"/>
    <w:pPr>
      <w:tabs>
        <w:tab w:val="center" w:pos="4320"/>
        <w:tab w:val="right" w:pos="8640"/>
      </w:tabs>
      <w:spacing w:before="480" w:beforeAutospacing="1" w:after="100" w:afterAutospacing="1" w:line="240" w:lineRule="auto"/>
      <w:jc w:val="right"/>
    </w:pPr>
    <w:rPr>
      <w:b/>
      <w:bCs/>
      <w:i/>
      <w:iCs/>
      <w:color w:val="000000" w:themeColor="text1"/>
      <w:spacing w:val="10"/>
      <w:sz w:val="16"/>
    </w:rPr>
  </w:style>
  <w:style w:type="character" w:customStyle="1" w:styleId="FooterChar">
    <w:name w:val="Footer Char"/>
    <w:basedOn w:val="DefaultParagraphFont"/>
    <w:link w:val="Footer"/>
    <w:uiPriority w:val="99"/>
    <w:rsid w:val="00926AF9"/>
    <w:rPr>
      <w:rFonts w:asciiTheme="minorHAnsi" w:hAnsiTheme="minorHAnsi"/>
      <w:b/>
      <w:bCs/>
      <w:i/>
      <w:iCs/>
      <w:color w:val="000000" w:themeColor="text1"/>
      <w:spacing w:val="10"/>
      <w:sz w:val="16"/>
    </w:rPr>
  </w:style>
  <w:style w:type="paragraph" w:styleId="BalloonText">
    <w:name w:val="Balloon Text"/>
    <w:basedOn w:val="Normal"/>
    <w:link w:val="BalloonTextChar"/>
    <w:uiPriority w:val="99"/>
    <w:semiHidden/>
    <w:unhideWhenUsed/>
    <w:rsid w:val="00D15FD6"/>
    <w:pPr>
      <w:spacing w:after="0" w:line="240" w:lineRule="auto"/>
    </w:pPr>
    <w:rPr>
      <w:rFonts w:ascii="Lucida Grande" w:hAnsi="Lucida Grande" w:cs="Lucida Grande"/>
      <w:szCs w:val="18"/>
    </w:rPr>
  </w:style>
  <w:style w:type="character" w:customStyle="1" w:styleId="BalloonTextChar">
    <w:name w:val="Balloon Text Char"/>
    <w:basedOn w:val="DefaultParagraphFont"/>
    <w:link w:val="BalloonText"/>
    <w:uiPriority w:val="99"/>
    <w:semiHidden/>
    <w:rsid w:val="00D15FD6"/>
    <w:rPr>
      <w:rFonts w:ascii="Lucida Grande" w:hAnsi="Lucida Grande" w:cs="Lucida Grande"/>
      <w:sz w:val="18"/>
      <w:szCs w:val="18"/>
    </w:rPr>
  </w:style>
  <w:style w:type="table" w:styleId="TableGrid">
    <w:name w:val="Table Grid"/>
    <w:basedOn w:val="TableNormal"/>
    <w:uiPriority w:val="59"/>
    <w:rsid w:val="002B5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26AF9"/>
    <w:rPr>
      <w:color w:val="000000" w:themeColor="text1"/>
      <w:bdr w:val="none" w:sz="0" w:space="0" w:color="auto"/>
      <w:shd w:val="clear" w:color="auto" w:fill="auto"/>
    </w:rPr>
  </w:style>
  <w:style w:type="paragraph" w:styleId="ListParagraph">
    <w:name w:val="List Paragraph"/>
    <w:basedOn w:val="Normal"/>
    <w:link w:val="ListParagraphChar"/>
    <w:autoRedefine/>
    <w:uiPriority w:val="34"/>
    <w:qFormat/>
    <w:rsid w:val="008447FC"/>
    <w:pPr>
      <w:numPr>
        <w:numId w:val="3"/>
      </w:numPr>
      <w:spacing w:before="80" w:after="80" w:line="240" w:lineRule="auto"/>
    </w:pPr>
  </w:style>
  <w:style w:type="character" w:customStyle="1" w:styleId="ListParagraphChar">
    <w:name w:val="List Paragraph Char"/>
    <w:link w:val="ListParagraph"/>
    <w:uiPriority w:val="34"/>
    <w:locked/>
    <w:rsid w:val="008447FC"/>
    <w:rPr>
      <w:rFonts w:ascii="Franklin Gothic Book" w:hAnsi="Franklin Gothic Book"/>
      <w:sz w:val="18"/>
    </w:rPr>
  </w:style>
  <w:style w:type="paragraph" w:styleId="Quote">
    <w:name w:val="Quote"/>
    <w:basedOn w:val="Normal"/>
    <w:next w:val="QuoteAttribution"/>
    <w:link w:val="QuoteChar"/>
    <w:uiPriority w:val="29"/>
    <w:qFormat/>
    <w:rsid w:val="005E5D20"/>
    <w:pPr>
      <w:spacing w:before="240" w:line="216" w:lineRule="auto"/>
    </w:pPr>
    <w:rPr>
      <w:rFonts w:asciiTheme="majorHAnsi" w:hAnsiTheme="majorHAnsi"/>
      <w:i/>
      <w:iCs/>
      <w:color w:val="FF0066" w:themeColor="accent2"/>
      <w:sz w:val="36"/>
    </w:rPr>
  </w:style>
  <w:style w:type="paragraph" w:customStyle="1" w:styleId="QuoteAttribution">
    <w:name w:val="Quote Attribution"/>
    <w:basedOn w:val="Normal"/>
    <w:qFormat/>
    <w:rsid w:val="00506C59"/>
    <w:pPr>
      <w:spacing w:before="0" w:after="480" w:line="216" w:lineRule="auto"/>
      <w:jc w:val="right"/>
    </w:pPr>
    <w:rPr>
      <w:rFonts w:asciiTheme="majorHAnsi" w:hAnsiTheme="majorHAnsi"/>
      <w:color w:val="000000" w:themeColor="text1"/>
      <w:sz w:val="16"/>
    </w:rPr>
  </w:style>
  <w:style w:type="character" w:customStyle="1" w:styleId="QuoteChar">
    <w:name w:val="Quote Char"/>
    <w:basedOn w:val="DefaultParagraphFont"/>
    <w:link w:val="Quote"/>
    <w:uiPriority w:val="29"/>
    <w:rsid w:val="005E5D20"/>
    <w:rPr>
      <w:rFonts w:asciiTheme="majorHAnsi" w:hAnsiTheme="majorHAnsi"/>
      <w:i/>
      <w:iCs/>
      <w:color w:val="FF0066" w:themeColor="accent2"/>
      <w:sz w:val="36"/>
    </w:rPr>
  </w:style>
  <w:style w:type="paragraph" w:customStyle="1" w:styleId="Notes">
    <w:name w:val="Notes"/>
    <w:basedOn w:val="Normal"/>
    <w:qFormat/>
    <w:rsid w:val="0039375D"/>
    <w:rPr>
      <w:i/>
      <w:iCs/>
      <w:color w:val="000000" w:themeColor="text1"/>
      <w:szCs w:val="18"/>
    </w:rPr>
  </w:style>
  <w:style w:type="paragraph" w:customStyle="1" w:styleId="OfferingTitle">
    <w:name w:val="Offering Title"/>
    <w:next w:val="OfferingDescription"/>
    <w:autoRedefine/>
    <w:qFormat/>
    <w:rsid w:val="00506C59"/>
    <w:pPr>
      <w:keepNext/>
      <w:spacing w:before="480" w:after="80" w:line="216" w:lineRule="auto"/>
    </w:pPr>
    <w:rPr>
      <w:rFonts w:asciiTheme="majorHAnsi" w:hAnsiTheme="majorHAnsi"/>
      <w:i/>
      <w:color w:val="330066" w:themeColor="text2"/>
      <w:sz w:val="28"/>
    </w:rPr>
  </w:style>
  <w:style w:type="paragraph" w:customStyle="1" w:styleId="OfferingDescription">
    <w:name w:val="Offering Description"/>
    <w:basedOn w:val="Normal"/>
    <w:next w:val="OfferingList"/>
    <w:qFormat/>
    <w:rsid w:val="00887D8B"/>
    <w:pPr>
      <w:spacing w:before="80" w:line="240" w:lineRule="auto"/>
    </w:pPr>
    <w:rPr>
      <w:color w:val="000000"/>
      <w:sz w:val="16"/>
    </w:rPr>
  </w:style>
  <w:style w:type="paragraph" w:customStyle="1" w:styleId="OfferingList">
    <w:name w:val="Offering List"/>
    <w:basedOn w:val="ListParagraph"/>
    <w:qFormat/>
    <w:rsid w:val="00DA649D"/>
    <w:pPr>
      <w:numPr>
        <w:numId w:val="1"/>
      </w:numPr>
      <w:spacing w:line="192" w:lineRule="auto"/>
    </w:pPr>
    <w:rPr>
      <w:color w:val="000000"/>
      <w:sz w:val="16"/>
    </w:rPr>
  </w:style>
  <w:style w:type="paragraph" w:customStyle="1" w:styleId="OfferingNotes">
    <w:name w:val="Offering Notes"/>
    <w:basedOn w:val="Normal"/>
    <w:next w:val="OfferingTitle"/>
    <w:autoRedefine/>
    <w:qFormat/>
    <w:rsid w:val="0047216C"/>
    <w:pPr>
      <w:spacing w:before="120" w:after="0" w:line="264" w:lineRule="auto"/>
    </w:pPr>
    <w:rPr>
      <w:rFonts w:ascii="Source Sans Pro SemiBold" w:hAnsi="Source Sans Pro SemiBold"/>
      <w:b/>
      <w:color w:val="000000" w:themeColor="text1"/>
      <w:sz w:val="16"/>
      <w:szCs w:val="18"/>
    </w:rPr>
  </w:style>
  <w:style w:type="table" w:customStyle="1" w:styleId="TableGrid1">
    <w:name w:val="Table Grid1"/>
    <w:basedOn w:val="TableNormal"/>
    <w:next w:val="TableGrid"/>
    <w:rsid w:val="00547A3F"/>
    <w:pPr>
      <w:spacing w:before="120" w:after="240" w:line="276" w:lineRule="auto"/>
    </w:pPr>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aliases w:val="Kalypso Table"/>
    <w:basedOn w:val="TableNormal"/>
    <w:next w:val="TableGrid"/>
    <w:rsid w:val="00303604"/>
    <w:pPr>
      <w:spacing w:before="100" w:beforeAutospacing="1" w:after="100" w:afterAutospacing="1" w:line="216" w:lineRule="auto"/>
    </w:pPr>
    <w:rPr>
      <w:rFonts w:asciiTheme="minorHAnsi" w:eastAsia="Times New Roman" w:hAnsiTheme="minorHAnsi"/>
      <w:szCs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6" w:type="dxa"/>
        <w:left w:w="115" w:type="dxa"/>
        <w:bottom w:w="86" w:type="dxa"/>
        <w:right w:w="115" w:type="dxa"/>
      </w:tblCellMar>
    </w:tblPr>
    <w:tcPr>
      <w:tcMar>
        <w:top w:w="115" w:type="dxa"/>
        <w:left w:w="115" w:type="dxa"/>
        <w:bottom w:w="115" w:type="dxa"/>
        <w:right w:w="115" w:type="dxa"/>
      </w:tcMar>
    </w:tcPr>
    <w:tblStylePr w:type="firstRow">
      <w:pPr>
        <w:wordWrap/>
        <w:spacing w:beforeLines="0" w:before="100" w:beforeAutospacing="1" w:afterLines="0" w:after="100" w:afterAutospacing="1" w:line="216" w:lineRule="auto"/>
        <w:jc w:val="left"/>
      </w:pPr>
      <w:rPr>
        <w:rFonts w:asciiTheme="majorHAnsi" w:hAnsiTheme="majorHAnsi"/>
        <w:b w:val="0"/>
        <w:i w:val="0"/>
        <w:caps/>
        <w:smallCaps w:val="0"/>
        <w:color w:val="FFFFFF" w:themeColor="background1"/>
        <w:sz w:val="24"/>
      </w:rPr>
      <w:tblPr/>
      <w:tcPr>
        <w:tcBorders>
          <w:top w:val="nil"/>
          <w:left w:val="nil"/>
          <w:bottom w:val="nil"/>
          <w:right w:val="nil"/>
          <w:insideH w:val="nil"/>
          <w:insideV w:val="nil"/>
        </w:tcBorders>
        <w:shd w:val="clear" w:color="auto" w:fill="FFCC00" w:themeFill="accent5"/>
        <w:tcMar>
          <w:top w:w="58" w:type="dxa"/>
          <w:left w:w="115" w:type="dxa"/>
          <w:bottom w:w="58" w:type="dxa"/>
          <w:right w:w="115" w:type="dxa"/>
        </w:tcMar>
        <w:vAlign w:val="center"/>
      </w:tcPr>
    </w:tblStylePr>
    <w:tblStylePr w:type="band2Horz">
      <w:tblPr/>
      <w:tcPr>
        <w:shd w:val="clear" w:color="auto" w:fill="F2F2F2" w:themeFill="background1" w:themeFillShade="F2"/>
      </w:tcPr>
    </w:tblStylePr>
  </w:style>
  <w:style w:type="paragraph" w:customStyle="1" w:styleId="ListParagraphnoindent">
    <w:name w:val="List Paragraph (no indent)"/>
    <w:basedOn w:val="ListParagraph"/>
    <w:qFormat/>
    <w:rsid w:val="0039375D"/>
    <w:pPr>
      <w:numPr>
        <w:numId w:val="2"/>
      </w:numPr>
    </w:pPr>
  </w:style>
  <w:style w:type="paragraph" w:customStyle="1" w:styleId="Address">
    <w:name w:val="Address"/>
    <w:basedOn w:val="Normal"/>
    <w:uiPriority w:val="3"/>
    <w:qFormat/>
    <w:rsid w:val="005E5D20"/>
    <w:pPr>
      <w:suppressAutoHyphens w:val="0"/>
      <w:spacing w:before="0" w:after="280" w:line="312" w:lineRule="auto"/>
      <w:contextualSpacing/>
    </w:pPr>
    <w:rPr>
      <w:rFonts w:cs="Times New Roman (Body CS)"/>
      <w:color w:val="330066" w:themeColor="text2"/>
      <w:spacing w:val="6"/>
      <w:sz w:val="20"/>
      <w:szCs w:val="18"/>
      <w:lang w:eastAsia="ja-JP"/>
    </w:rPr>
  </w:style>
  <w:style w:type="paragraph" w:styleId="NoSpacing">
    <w:name w:val="No Spacing"/>
    <w:link w:val="NoSpacingChar"/>
    <w:uiPriority w:val="1"/>
    <w:qFormat/>
    <w:rsid w:val="0039375D"/>
    <w:rPr>
      <w:rFonts w:ascii="Franklin Gothic Book" w:hAnsi="Franklin Gothic Book" w:cstheme="minorBidi"/>
      <w:sz w:val="22"/>
      <w:szCs w:val="22"/>
      <w:lang w:eastAsia="zh-CN"/>
    </w:rPr>
  </w:style>
  <w:style w:type="character" w:customStyle="1" w:styleId="NoSpacingChar">
    <w:name w:val="No Spacing Char"/>
    <w:basedOn w:val="DefaultParagraphFont"/>
    <w:link w:val="NoSpacing"/>
    <w:uiPriority w:val="1"/>
    <w:rsid w:val="0039375D"/>
    <w:rPr>
      <w:rFonts w:ascii="Franklin Gothic Book" w:hAnsi="Franklin Gothic Book" w:cstheme="minorBidi"/>
      <w:sz w:val="22"/>
      <w:szCs w:val="22"/>
      <w:lang w:eastAsia="zh-CN"/>
    </w:rPr>
  </w:style>
  <w:style w:type="table" w:styleId="GridTable7Colorful-Accent5">
    <w:name w:val="Grid Table 7 Colorful Accent 5"/>
    <w:basedOn w:val="TableNormal"/>
    <w:uiPriority w:val="52"/>
    <w:rsid w:val="00303604"/>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paragraph" w:customStyle="1" w:styleId="Intro">
    <w:name w:val="Intro"/>
    <w:basedOn w:val="Normal"/>
    <w:next w:val="Normal"/>
    <w:autoRedefine/>
    <w:qFormat/>
    <w:rsid w:val="004F7B91"/>
    <w:rPr>
      <w:sz w:val="22"/>
      <w:szCs w:val="26"/>
    </w:rPr>
  </w:style>
  <w:style w:type="character" w:customStyle="1" w:styleId="Heading4Char">
    <w:name w:val="Heading 4 Char"/>
    <w:basedOn w:val="DefaultParagraphFont"/>
    <w:link w:val="Heading4"/>
    <w:uiPriority w:val="9"/>
    <w:semiHidden/>
    <w:rsid w:val="000710D8"/>
    <w:rPr>
      <w:rFonts w:ascii="Franklin Gothic Book" w:eastAsiaTheme="majorEastAsia" w:hAnsi="Franklin Gothic Book" w:cstheme="majorBidi"/>
      <w:i/>
      <w:iCs/>
      <w:color w:val="4C0072" w:themeColor="accent1" w:themeShade="BF"/>
      <w:sz w:val="22"/>
    </w:rPr>
  </w:style>
  <w:style w:type="paragraph" w:styleId="TOCHeading">
    <w:name w:val="TOC Heading"/>
    <w:basedOn w:val="Heading1"/>
    <w:next w:val="Normal"/>
    <w:uiPriority w:val="39"/>
    <w:unhideWhenUsed/>
    <w:qFormat/>
    <w:rsid w:val="00894C39"/>
    <w:pPr>
      <w:suppressAutoHyphens w:val="0"/>
      <w:spacing w:before="240" w:after="0" w:line="259" w:lineRule="auto"/>
      <w:ind w:left="360" w:hanging="360"/>
      <w:contextualSpacing/>
      <w:outlineLvl w:val="9"/>
    </w:pPr>
    <w:rPr>
      <w:rFonts w:eastAsiaTheme="minorEastAsia" w:cs="Arial"/>
      <w:color w:val="4C0072" w:themeColor="accent1" w:themeShade="BF"/>
      <w:szCs w:val="18"/>
      <w:lang w:eastAsia="en-US"/>
    </w:rPr>
  </w:style>
  <w:style w:type="paragraph" w:styleId="Closing">
    <w:name w:val="Closing"/>
    <w:basedOn w:val="Normal"/>
    <w:next w:val="Signature"/>
    <w:link w:val="ClosingChar"/>
    <w:uiPriority w:val="5"/>
    <w:qFormat/>
    <w:rsid w:val="008B4DE3"/>
    <w:pPr>
      <w:suppressAutoHyphens w:val="0"/>
      <w:spacing w:before="720" w:after="0" w:line="240" w:lineRule="auto"/>
    </w:pPr>
    <w:rPr>
      <w:rFonts w:cstheme="minorBidi"/>
      <w:bCs/>
      <w:color w:val="000000" w:themeColor="text1"/>
      <w:szCs w:val="18"/>
      <w:lang w:eastAsia="ja-JP"/>
    </w:rPr>
  </w:style>
  <w:style w:type="character" w:customStyle="1" w:styleId="ClosingChar">
    <w:name w:val="Closing Char"/>
    <w:basedOn w:val="DefaultParagraphFont"/>
    <w:link w:val="Closing"/>
    <w:uiPriority w:val="5"/>
    <w:rsid w:val="008B4DE3"/>
    <w:rPr>
      <w:rFonts w:asciiTheme="minorHAnsi" w:hAnsiTheme="minorHAnsi" w:cstheme="minorBidi"/>
      <w:bCs/>
      <w:color w:val="000000" w:themeColor="text1"/>
      <w:sz w:val="18"/>
      <w:szCs w:val="18"/>
      <w:lang w:eastAsia="ja-JP"/>
    </w:rPr>
  </w:style>
  <w:style w:type="paragraph" w:styleId="Signature">
    <w:name w:val="Signature"/>
    <w:basedOn w:val="Normal"/>
    <w:next w:val="Normal"/>
    <w:link w:val="SignatureChar"/>
    <w:uiPriority w:val="6"/>
    <w:qFormat/>
    <w:rsid w:val="005E5D20"/>
    <w:pPr>
      <w:pBdr>
        <w:top w:val="single" w:sz="12" w:space="2" w:color="330066" w:themeColor="text2"/>
      </w:pBdr>
      <w:suppressAutoHyphens w:val="0"/>
      <w:spacing w:before="1080" w:after="280" w:line="240" w:lineRule="auto"/>
      <w:contextualSpacing/>
    </w:pPr>
    <w:rPr>
      <w:rFonts w:cs="Times New Roman (Body CS)"/>
      <w:b/>
      <w:bCs/>
      <w:color w:val="330066" w:themeColor="text2"/>
      <w:spacing w:val="6"/>
      <w:sz w:val="20"/>
      <w:szCs w:val="18"/>
      <w:lang w:eastAsia="ja-JP"/>
    </w:rPr>
  </w:style>
  <w:style w:type="character" w:customStyle="1" w:styleId="SignatureChar">
    <w:name w:val="Signature Char"/>
    <w:basedOn w:val="DefaultParagraphFont"/>
    <w:link w:val="Signature"/>
    <w:uiPriority w:val="6"/>
    <w:rsid w:val="005E5D20"/>
    <w:rPr>
      <w:rFonts w:asciiTheme="minorHAnsi" w:hAnsiTheme="minorHAnsi" w:cs="Times New Roman (Body CS)"/>
      <w:b/>
      <w:bCs/>
      <w:color w:val="330066" w:themeColor="text2"/>
      <w:spacing w:val="6"/>
      <w:sz w:val="20"/>
      <w:szCs w:val="18"/>
      <w:lang w:eastAsia="ja-JP"/>
    </w:rPr>
  </w:style>
  <w:style w:type="paragraph" w:styleId="Date">
    <w:name w:val="Date"/>
    <w:basedOn w:val="Normal"/>
    <w:next w:val="Address"/>
    <w:link w:val="DateChar"/>
    <w:uiPriority w:val="2"/>
    <w:qFormat/>
    <w:rsid w:val="005E5D20"/>
    <w:pPr>
      <w:suppressAutoHyphens w:val="0"/>
      <w:spacing w:before="720" w:after="280" w:line="240" w:lineRule="auto"/>
      <w:contextualSpacing/>
    </w:pPr>
    <w:rPr>
      <w:rFonts w:cs="Times New Roman (Body CS)"/>
      <w:b/>
      <w:bCs/>
      <w:color w:val="330066" w:themeColor="text2"/>
      <w:sz w:val="20"/>
      <w:szCs w:val="18"/>
      <w:lang w:eastAsia="ja-JP"/>
    </w:rPr>
  </w:style>
  <w:style w:type="character" w:customStyle="1" w:styleId="DateChar">
    <w:name w:val="Date Char"/>
    <w:basedOn w:val="DefaultParagraphFont"/>
    <w:link w:val="Date"/>
    <w:uiPriority w:val="2"/>
    <w:rsid w:val="005E5D20"/>
    <w:rPr>
      <w:rFonts w:asciiTheme="minorHAnsi" w:hAnsiTheme="minorHAnsi" w:cs="Times New Roman (Body CS)"/>
      <w:b/>
      <w:bCs/>
      <w:color w:val="330066" w:themeColor="text2"/>
      <w:sz w:val="20"/>
      <w:szCs w:val="18"/>
      <w:lang w:eastAsia="ja-JP"/>
    </w:rPr>
  </w:style>
  <w:style w:type="paragraph" w:styleId="Salutation">
    <w:name w:val="Salutation"/>
    <w:basedOn w:val="Normal"/>
    <w:next w:val="Normal"/>
    <w:link w:val="SalutationChar"/>
    <w:uiPriority w:val="4"/>
    <w:qFormat/>
    <w:rsid w:val="005E5D20"/>
    <w:pPr>
      <w:suppressAutoHyphens w:val="0"/>
      <w:spacing w:before="800" w:after="180" w:line="240" w:lineRule="auto"/>
    </w:pPr>
    <w:rPr>
      <w:rFonts w:cs="Times New Roman (Body CS)"/>
      <w:bCs/>
      <w:color w:val="000000" w:themeColor="text1"/>
      <w:szCs w:val="18"/>
      <w:lang w:eastAsia="ja-JP"/>
    </w:rPr>
  </w:style>
  <w:style w:type="character" w:customStyle="1" w:styleId="SalutationChar">
    <w:name w:val="Salutation Char"/>
    <w:basedOn w:val="DefaultParagraphFont"/>
    <w:link w:val="Salutation"/>
    <w:uiPriority w:val="4"/>
    <w:rsid w:val="005E5D20"/>
    <w:rPr>
      <w:rFonts w:asciiTheme="minorHAnsi" w:hAnsiTheme="minorHAnsi" w:cs="Times New Roman (Body CS)"/>
      <w:bCs/>
      <w:color w:val="000000" w:themeColor="text1"/>
      <w:sz w:val="18"/>
      <w:szCs w:val="18"/>
      <w:lang w:eastAsia="ja-JP"/>
    </w:rPr>
  </w:style>
  <w:style w:type="paragraph" w:customStyle="1" w:styleId="Name">
    <w:name w:val="Name"/>
    <w:basedOn w:val="Normal"/>
    <w:uiPriority w:val="1"/>
    <w:qFormat/>
    <w:rsid w:val="002F5BD5"/>
    <w:pPr>
      <w:suppressAutoHyphens w:val="0"/>
      <w:spacing w:before="120" w:after="120" w:line="216" w:lineRule="auto"/>
    </w:pPr>
    <w:rPr>
      <w:rFonts w:asciiTheme="majorHAnsi" w:eastAsiaTheme="minorHAnsi" w:hAnsiTheme="majorHAnsi" w:cs="Times New Roman (Body CS)"/>
      <w:caps/>
      <w:color w:val="000000" w:themeColor="text1"/>
      <w:sz w:val="36"/>
      <w:szCs w:val="20"/>
      <w:lang w:eastAsia="ja-JP"/>
    </w:rPr>
  </w:style>
  <w:style w:type="paragraph" w:customStyle="1" w:styleId="ContactInfo">
    <w:name w:val="Contact Info"/>
    <w:basedOn w:val="Normal"/>
    <w:uiPriority w:val="2"/>
    <w:qFormat/>
    <w:rsid w:val="005E5D20"/>
    <w:pPr>
      <w:suppressAutoHyphens w:val="0"/>
      <w:spacing w:before="0" w:after="280" w:line="312" w:lineRule="auto"/>
      <w:contextualSpacing/>
    </w:pPr>
    <w:rPr>
      <w:rFonts w:eastAsiaTheme="minorHAnsi" w:cs="Times New Roman (Body CS)"/>
      <w:color w:val="330066" w:themeColor="text2"/>
      <w:spacing w:val="6"/>
      <w:sz w:val="20"/>
      <w:szCs w:val="20"/>
      <w:lang w:eastAsia="ja-JP"/>
    </w:rPr>
  </w:style>
  <w:style w:type="character" w:styleId="Hyperlink">
    <w:name w:val="Hyperlink"/>
    <w:basedOn w:val="DefaultParagraphFont"/>
    <w:uiPriority w:val="99"/>
    <w:unhideWhenUsed/>
    <w:rsid w:val="008B4DE3"/>
    <w:rPr>
      <w:color w:val="660099" w:themeColor="hyperlink"/>
      <w:u w:val="single"/>
    </w:rPr>
  </w:style>
  <w:style w:type="character" w:styleId="UnresolvedMention">
    <w:name w:val="Unresolved Mention"/>
    <w:basedOn w:val="DefaultParagraphFont"/>
    <w:uiPriority w:val="99"/>
    <w:rsid w:val="008B4DE3"/>
    <w:rPr>
      <w:color w:val="605E5C"/>
      <w:shd w:val="clear" w:color="auto" w:fill="E1DFDD"/>
    </w:rPr>
  </w:style>
  <w:style w:type="character" w:styleId="FollowedHyperlink">
    <w:name w:val="FollowedHyperlink"/>
    <w:basedOn w:val="DefaultParagraphFont"/>
    <w:uiPriority w:val="99"/>
    <w:semiHidden/>
    <w:unhideWhenUsed/>
    <w:rsid w:val="008B4DE3"/>
    <w:rPr>
      <w:color w:val="330066" w:themeColor="followedHyperlink"/>
      <w:u w:val="single"/>
    </w:rPr>
  </w:style>
  <w:style w:type="paragraph" w:customStyle="1" w:styleId="TableHeader">
    <w:name w:val="Table Header"/>
    <w:basedOn w:val="Normal"/>
    <w:qFormat/>
    <w:rsid w:val="000352D4"/>
    <w:pPr>
      <w:spacing w:beforeAutospacing="1" w:afterAutospacing="1"/>
    </w:pPr>
    <w:rPr>
      <w:rFonts w:asciiTheme="majorHAnsi" w:eastAsia="Times New Roman" w:hAnsiTheme="majorHAnsi"/>
      <w:caps/>
      <w:color w:val="000000" w:themeColor="text1"/>
      <w:sz w:val="16"/>
      <w:szCs w:val="18"/>
    </w:rPr>
  </w:style>
  <w:style w:type="numbering" w:customStyle="1" w:styleId="CurrentList1">
    <w:name w:val="Current List1"/>
    <w:uiPriority w:val="99"/>
    <w:rsid w:val="00DA649D"/>
    <w:pPr>
      <w:numPr>
        <w:numId w:val="9"/>
      </w:numPr>
    </w:pPr>
  </w:style>
  <w:style w:type="numbering" w:customStyle="1" w:styleId="CurrentList2">
    <w:name w:val="Current List2"/>
    <w:uiPriority w:val="99"/>
    <w:rsid w:val="00DA649D"/>
    <w:pPr>
      <w:numPr>
        <w:numId w:val="10"/>
      </w:numPr>
    </w:pPr>
  </w:style>
  <w:style w:type="numbering" w:customStyle="1" w:styleId="CurrentList3">
    <w:name w:val="Current List3"/>
    <w:uiPriority w:val="99"/>
    <w:rsid w:val="00DA649D"/>
    <w:pPr>
      <w:numPr>
        <w:numId w:val="11"/>
      </w:numPr>
    </w:pPr>
  </w:style>
  <w:style w:type="numbering" w:customStyle="1" w:styleId="CurrentList4">
    <w:name w:val="Current List4"/>
    <w:uiPriority w:val="99"/>
    <w:rsid w:val="00DA649D"/>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97191">
      <w:bodyDiv w:val="1"/>
      <w:marLeft w:val="0"/>
      <w:marRight w:val="0"/>
      <w:marTop w:val="0"/>
      <w:marBottom w:val="0"/>
      <w:divBdr>
        <w:top w:val="none" w:sz="0" w:space="0" w:color="auto"/>
        <w:left w:val="none" w:sz="0" w:space="0" w:color="auto"/>
        <w:bottom w:val="none" w:sz="0" w:space="0" w:color="auto"/>
        <w:right w:val="none" w:sz="0" w:space="0" w:color="auto"/>
      </w:divBdr>
    </w:div>
    <w:div w:id="335109978">
      <w:bodyDiv w:val="1"/>
      <w:marLeft w:val="0"/>
      <w:marRight w:val="0"/>
      <w:marTop w:val="0"/>
      <w:marBottom w:val="0"/>
      <w:divBdr>
        <w:top w:val="none" w:sz="0" w:space="0" w:color="auto"/>
        <w:left w:val="none" w:sz="0" w:space="0" w:color="auto"/>
        <w:bottom w:val="none" w:sz="0" w:space="0" w:color="auto"/>
        <w:right w:val="none" w:sz="0" w:space="0" w:color="auto"/>
      </w:divBdr>
    </w:div>
    <w:div w:id="447509024">
      <w:bodyDiv w:val="1"/>
      <w:marLeft w:val="0"/>
      <w:marRight w:val="0"/>
      <w:marTop w:val="0"/>
      <w:marBottom w:val="0"/>
      <w:divBdr>
        <w:top w:val="none" w:sz="0" w:space="0" w:color="auto"/>
        <w:left w:val="none" w:sz="0" w:space="0" w:color="auto"/>
        <w:bottom w:val="none" w:sz="0" w:space="0" w:color="auto"/>
        <w:right w:val="none" w:sz="0" w:space="0" w:color="auto"/>
      </w:divBdr>
    </w:div>
    <w:div w:id="610748394">
      <w:bodyDiv w:val="1"/>
      <w:marLeft w:val="0"/>
      <w:marRight w:val="0"/>
      <w:marTop w:val="0"/>
      <w:marBottom w:val="0"/>
      <w:divBdr>
        <w:top w:val="none" w:sz="0" w:space="0" w:color="auto"/>
        <w:left w:val="none" w:sz="0" w:space="0" w:color="auto"/>
        <w:bottom w:val="none" w:sz="0" w:space="0" w:color="auto"/>
        <w:right w:val="none" w:sz="0" w:space="0" w:color="auto"/>
      </w:divBdr>
    </w:div>
    <w:div w:id="773675435">
      <w:bodyDiv w:val="1"/>
      <w:marLeft w:val="0"/>
      <w:marRight w:val="0"/>
      <w:marTop w:val="0"/>
      <w:marBottom w:val="0"/>
      <w:divBdr>
        <w:top w:val="none" w:sz="0" w:space="0" w:color="auto"/>
        <w:left w:val="none" w:sz="0" w:space="0" w:color="auto"/>
        <w:bottom w:val="none" w:sz="0" w:space="0" w:color="auto"/>
        <w:right w:val="none" w:sz="0" w:space="0" w:color="auto"/>
      </w:divBdr>
    </w:div>
    <w:div w:id="895816225">
      <w:bodyDiv w:val="1"/>
      <w:marLeft w:val="0"/>
      <w:marRight w:val="0"/>
      <w:marTop w:val="0"/>
      <w:marBottom w:val="0"/>
      <w:divBdr>
        <w:top w:val="none" w:sz="0" w:space="0" w:color="auto"/>
        <w:left w:val="none" w:sz="0" w:space="0" w:color="auto"/>
        <w:bottom w:val="none" w:sz="0" w:space="0" w:color="auto"/>
        <w:right w:val="none" w:sz="0" w:space="0" w:color="auto"/>
      </w:divBdr>
    </w:div>
    <w:div w:id="907688279">
      <w:bodyDiv w:val="1"/>
      <w:marLeft w:val="0"/>
      <w:marRight w:val="0"/>
      <w:marTop w:val="0"/>
      <w:marBottom w:val="0"/>
      <w:divBdr>
        <w:top w:val="none" w:sz="0" w:space="0" w:color="auto"/>
        <w:left w:val="none" w:sz="0" w:space="0" w:color="auto"/>
        <w:bottom w:val="none" w:sz="0" w:space="0" w:color="auto"/>
        <w:right w:val="none" w:sz="0" w:space="0" w:color="auto"/>
      </w:divBdr>
    </w:div>
    <w:div w:id="1310399331">
      <w:bodyDiv w:val="1"/>
      <w:marLeft w:val="0"/>
      <w:marRight w:val="0"/>
      <w:marTop w:val="0"/>
      <w:marBottom w:val="0"/>
      <w:divBdr>
        <w:top w:val="none" w:sz="0" w:space="0" w:color="auto"/>
        <w:left w:val="none" w:sz="0" w:space="0" w:color="auto"/>
        <w:bottom w:val="none" w:sz="0" w:space="0" w:color="auto"/>
        <w:right w:val="none" w:sz="0" w:space="0" w:color="auto"/>
      </w:divBdr>
    </w:div>
    <w:div w:id="1460759640">
      <w:bodyDiv w:val="1"/>
      <w:marLeft w:val="0"/>
      <w:marRight w:val="0"/>
      <w:marTop w:val="0"/>
      <w:marBottom w:val="0"/>
      <w:divBdr>
        <w:top w:val="none" w:sz="0" w:space="0" w:color="auto"/>
        <w:left w:val="none" w:sz="0" w:space="0" w:color="auto"/>
        <w:bottom w:val="none" w:sz="0" w:space="0" w:color="auto"/>
        <w:right w:val="none" w:sz="0" w:space="0" w:color="auto"/>
      </w:divBdr>
    </w:div>
    <w:div w:id="1742672139">
      <w:bodyDiv w:val="1"/>
      <w:marLeft w:val="0"/>
      <w:marRight w:val="0"/>
      <w:marTop w:val="0"/>
      <w:marBottom w:val="0"/>
      <w:divBdr>
        <w:top w:val="none" w:sz="0" w:space="0" w:color="auto"/>
        <w:left w:val="none" w:sz="0" w:space="0" w:color="auto"/>
        <w:bottom w:val="none" w:sz="0" w:space="0" w:color="auto"/>
        <w:right w:val="none" w:sz="0" w:space="0" w:color="auto"/>
      </w:divBdr>
    </w:div>
    <w:div w:id="1744838026">
      <w:bodyDiv w:val="1"/>
      <w:marLeft w:val="0"/>
      <w:marRight w:val="0"/>
      <w:marTop w:val="0"/>
      <w:marBottom w:val="0"/>
      <w:divBdr>
        <w:top w:val="none" w:sz="0" w:space="0" w:color="auto"/>
        <w:left w:val="none" w:sz="0" w:space="0" w:color="auto"/>
        <w:bottom w:val="none" w:sz="0" w:space="0" w:color="auto"/>
        <w:right w:val="none" w:sz="0" w:space="0" w:color="auto"/>
      </w:divBdr>
    </w:div>
    <w:div w:id="1761440503">
      <w:bodyDiv w:val="1"/>
      <w:marLeft w:val="0"/>
      <w:marRight w:val="0"/>
      <w:marTop w:val="0"/>
      <w:marBottom w:val="0"/>
      <w:divBdr>
        <w:top w:val="none" w:sz="0" w:space="0" w:color="auto"/>
        <w:left w:val="none" w:sz="0" w:space="0" w:color="auto"/>
        <w:bottom w:val="none" w:sz="0" w:space="0" w:color="auto"/>
        <w:right w:val="none" w:sz="0" w:space="0" w:color="auto"/>
      </w:divBdr>
    </w:div>
    <w:div w:id="1835223665">
      <w:bodyDiv w:val="1"/>
      <w:marLeft w:val="0"/>
      <w:marRight w:val="0"/>
      <w:marTop w:val="0"/>
      <w:marBottom w:val="0"/>
      <w:divBdr>
        <w:top w:val="none" w:sz="0" w:space="0" w:color="auto"/>
        <w:left w:val="none" w:sz="0" w:space="0" w:color="auto"/>
        <w:bottom w:val="none" w:sz="0" w:space="0" w:color="auto"/>
        <w:right w:val="none" w:sz="0" w:space="0" w:color="auto"/>
      </w:divBdr>
    </w:div>
    <w:div w:id="2073654159">
      <w:bodyDiv w:val="1"/>
      <w:marLeft w:val="0"/>
      <w:marRight w:val="0"/>
      <w:marTop w:val="0"/>
      <w:marBottom w:val="0"/>
      <w:divBdr>
        <w:top w:val="none" w:sz="0" w:space="0" w:color="auto"/>
        <w:left w:val="none" w:sz="0" w:space="0" w:color="auto"/>
        <w:bottom w:val="none" w:sz="0" w:space="0" w:color="auto"/>
        <w:right w:val="none" w:sz="0" w:space="0" w:color="auto"/>
      </w:divBdr>
    </w:div>
    <w:div w:id="21199844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Volumes/GoogleDrive/Shared%20drives/VEscape%20Labs/2.%20Design/Templates/VEscape%20Word%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LB Office Theme">
  <a:themeElements>
    <a:clrScheme name="VEscape Labs">
      <a:dk1>
        <a:srgbClr val="000000"/>
      </a:dk1>
      <a:lt1>
        <a:srgbClr val="FFFFFF"/>
      </a:lt1>
      <a:dk2>
        <a:srgbClr val="330066"/>
      </a:dk2>
      <a:lt2>
        <a:srgbClr val="E8E8E8"/>
      </a:lt2>
      <a:accent1>
        <a:srgbClr val="660099"/>
      </a:accent1>
      <a:accent2>
        <a:srgbClr val="FF0066"/>
      </a:accent2>
      <a:accent3>
        <a:srgbClr val="FFFF00"/>
      </a:accent3>
      <a:accent4>
        <a:srgbClr val="33EA00"/>
      </a:accent4>
      <a:accent5>
        <a:srgbClr val="FFCC00"/>
      </a:accent5>
      <a:accent6>
        <a:srgbClr val="FF3300"/>
      </a:accent6>
      <a:hlink>
        <a:srgbClr val="660099"/>
      </a:hlink>
      <a:folHlink>
        <a:srgbClr val="330066"/>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spDef>
      <a:spPr>
        <a:solidFill>
          <a:schemeClr val="accent3"/>
        </a:solidFill>
        <a:ln>
          <a:noFill/>
        </a:ln>
      </a:spPr>
      <a:bodyPr lIns="91440" tIns="91440" rIns="91440" bIns="91440" rtlCol="0" anchor="ctr"/>
      <a:lstStyle>
        <a:defPPr algn="ctr">
          <a:defRPr sz="2000" dirty="0" smtClean="0">
            <a:solidFill>
              <a:schemeClr val="accent1"/>
            </a:solidFill>
          </a:defRPr>
        </a:defPPr>
      </a:lstStyle>
      <a:style>
        <a:lnRef idx="2">
          <a:schemeClr val="accent1">
            <a:shade val="50000"/>
          </a:schemeClr>
        </a:lnRef>
        <a:fillRef idx="1">
          <a:schemeClr val="accent1"/>
        </a:fillRef>
        <a:effectRef idx="0">
          <a:schemeClr val="accent1"/>
        </a:effectRef>
        <a:fontRef idx="minor">
          <a:schemeClr val="lt1"/>
        </a:fontRef>
      </a:style>
    </a:spDef>
    <a:txDef>
      <a:spPr/>
      <a:bodyPr vert="horz" lIns="45720" tIns="45720" rIns="45720" bIns="45720" rtlCol="0">
        <a:normAutofit/>
      </a:bodyPr>
      <a:lstStyle>
        <a:defPPr algn="l">
          <a:spcBef>
            <a:spcPts val="1800"/>
          </a:spcBef>
          <a:defRPr dirty="0"/>
        </a:defPPr>
      </a:lstStyle>
    </a:txDef>
  </a:objectDefaults>
  <a:extraClrSchemeLst/>
  <a:extLst>
    <a:ext uri="{05A4C25C-085E-4340-85A3-A5531E510DB2}">
      <thm15:themeFamily xmlns:thm15="http://schemas.microsoft.com/office/thememl/2012/main" name="TLB Office Theme" id="{BEBDD8DE-2E4F-8847-A663-0D96DEBE1102}" vid="{BD9FCB0B-6F88-0540-956A-019C92D754A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1b799b-9263-4874-b153-9fe32b96900c">
      <Terms xmlns="http://schemas.microsoft.com/office/infopath/2007/PartnerControls"/>
    </lcf76f155ced4ddcb4097134ff3c332f>
    <TaxCatchAll xmlns="7da7bdb0-dc76-4f10-9703-507b55c992fc" xsi:nil="true"/>
    <Files xmlns="7c1b799b-9263-4874-b153-9fe32b96900c">
      <Url xsi:nil="true"/>
      <Description xsi:nil="true"/>
    </File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48C5FF7F42654E8BFD9C474085E8D3" ma:contentTypeVersion="19" ma:contentTypeDescription="Create a new document." ma:contentTypeScope="" ma:versionID="913a101e64e13edbacfac83c0f93c015">
  <xsd:schema xmlns:xsd="http://www.w3.org/2001/XMLSchema" xmlns:xs="http://www.w3.org/2001/XMLSchema" xmlns:p="http://schemas.microsoft.com/office/2006/metadata/properties" xmlns:ns2="7da7bdb0-dc76-4f10-9703-507b55c992fc" xmlns:ns3="7c1b799b-9263-4874-b153-9fe32b96900c" targetNamespace="http://schemas.microsoft.com/office/2006/metadata/properties" ma:root="true" ma:fieldsID="a0fa96b220b06b9aab417f097bb1b167" ns2:_="" ns3:_="">
    <xsd:import namespace="7da7bdb0-dc76-4f10-9703-507b55c992fc"/>
    <xsd:import namespace="7c1b799b-9263-4874-b153-9fe32b96900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File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7bdb0-dc76-4f10-9703-507b55c992f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40be32b-3948-4603-be26-8bd62e0891cc}" ma:internalName="TaxCatchAll" ma:showField="CatchAllData" ma:web="7da7bdb0-dc76-4f10-9703-507b55c992f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1b799b-9263-4874-b153-9fe32b96900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4efe893-eb4a-4167-8877-da8b418b88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Files" ma:index="24" nillable="true" ma:displayName="Files" ma:format="Hyperlink" ma:internalName="File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BFF901-3FE8-4995-A8F5-D0B4ECF3CBB9}">
  <ds:schemaRefs>
    <ds:schemaRef ds:uri="http://schemas.microsoft.com/sharepoint/v3/contenttype/forms"/>
  </ds:schemaRefs>
</ds:datastoreItem>
</file>

<file path=customXml/itemProps2.xml><?xml version="1.0" encoding="utf-8"?>
<ds:datastoreItem xmlns:ds="http://schemas.openxmlformats.org/officeDocument/2006/customXml" ds:itemID="{D00C9B5F-74D1-455A-82D9-BCC311845D6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9FED5C-B9D4-41FA-BDDA-71C78FBAF251}"/>
</file>

<file path=docProps/app.xml><?xml version="1.0" encoding="utf-8"?>
<Properties xmlns="http://schemas.openxmlformats.org/officeDocument/2006/extended-properties" xmlns:vt="http://schemas.openxmlformats.org/officeDocument/2006/docPropsVTypes">
  <Template>VEscape Word Template.dotx</Template>
  <TotalTime>27</TotalTime>
  <Pages>2</Pages>
  <Words>662</Words>
  <Characters>3102</Characters>
  <Application>Microsoft Office Word</Application>
  <DocSecurity>0</DocSecurity>
  <Lines>76</Lines>
  <Paragraphs>51</Paragraphs>
  <ScaleCrop>false</ScaleCrop>
  <HeadingPairs>
    <vt:vector size="2" baseType="variant">
      <vt:variant>
        <vt:lpstr>Title</vt:lpstr>
      </vt:variant>
      <vt:variant>
        <vt:i4>1</vt:i4>
      </vt:variant>
    </vt:vector>
  </HeadingPairs>
  <TitlesOfParts>
    <vt:vector size="1" baseType="lpstr">
      <vt:lpstr>Document</vt:lpstr>
    </vt:vector>
  </TitlesOfParts>
  <Manager/>
  <Company>VEscape Labs</Company>
  <LinksUpToDate>false</LinksUpToDate>
  <CharactersWithSpaces>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Steve Hurst</dc:creator>
  <cp:keywords/>
  <dc:description/>
  <cp:lastModifiedBy>Steve Hurst</cp:lastModifiedBy>
  <cp:revision>1</cp:revision>
  <cp:lastPrinted>2022-06-30T22:30:00Z</cp:lastPrinted>
  <dcterms:created xsi:type="dcterms:W3CDTF">2022-12-20T22:15:00Z</dcterms:created>
  <dcterms:modified xsi:type="dcterms:W3CDTF">2022-12-20T23:11:00Z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0x010100B948C5FF7F42654E8BFD9C474085E8D3</vt:lpwstr>
  </property>
  <property fmtid="{D5CDD505-2E9C-101B-9397-08002B2CF9AE}" pid="3" name="Order">
    <vt:i4>8700</vt:i4>
  </property>
</Properties>
</file>