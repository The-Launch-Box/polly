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body>
    <w:sdt>
      <w:sdtPr>
        <w:id w:val="1129212052"/>
        <w:docPartObj>
          <w:docPartGallery w:val="Cover Pages"/>
          <w:docPartUnique/>
        </w:docPartObj>
      </w:sdtPr>
      <w:sdtEndPr>
        <w:rPr>
          <w:sz w:val="32"/>
          <w:szCs w:val="32"/>
        </w:rPr>
      </w:sdtEndPr>
      <w:sdtContent>
        <w:p w:rsidRPr="00EA0A03" w:rsidR="000352D4" w:rsidP="000352D4" w:rsidRDefault="000352D4" w14:paraId="5DD33C0F" w14:textId="77777777"/>
        <w:p w:rsidR="000352D4" w:rsidP="000352D4" w:rsidRDefault="00000000" w14:paraId="0BB4042A" w14:textId="77777777">
          <w:pPr>
            <w:suppressAutoHyphens w:val="0"/>
            <w:spacing w:after="0" w:line="240" w:lineRule="auto"/>
            <w:rPr>
              <w:rFonts w:asciiTheme="majorHAnsi" w:hAnsiTheme="majorHAnsi" w:eastAsiaTheme="majorEastAsia" w:cstheme="majorBidi"/>
              <w:color w:val="161616" w:themeColor="text1"/>
              <w:spacing w:val="5"/>
              <w:kern w:val="28"/>
              <w:sz w:val="32"/>
              <w:szCs w:val="32"/>
              <w14:ligatures w14:val="all"/>
            </w:rPr>
          </w:pPr>
        </w:p>
      </w:sdtContent>
    </w:sdt>
    <w:p w:rsidR="008447FC" w:rsidP="004E5B86" w:rsidRDefault="008447FC" w14:paraId="14106447" w14:textId="77777777">
      <w:pPr>
        <w:pStyle w:val="ContactInfo"/>
      </w:pPr>
    </w:p>
    <w:p w:rsidR="004E5B86" w:rsidP="004E5B86" w:rsidRDefault="004E5B86" w14:paraId="53E3A0ED" w14:textId="77777777">
      <w:pPr>
        <w:pStyle w:val="ContactInfo"/>
        <w:jc w:val="right"/>
        <w:rPr>
          <w:color w:val="F2055C" w:themeColor="accent3"/>
        </w:rPr>
      </w:pPr>
    </w:p>
    <w:p w:rsidR="004E5B86" w:rsidP="004E5B86" w:rsidRDefault="004E5B86" w14:paraId="5EA19995" w14:textId="77777777">
      <w:pPr>
        <w:pStyle w:val="ContactInfo"/>
        <w:jc w:val="right"/>
        <w:rPr>
          <w:color w:val="F2055C" w:themeColor="accent3"/>
        </w:rPr>
      </w:pPr>
    </w:p>
    <w:p w:rsidR="00A74551" w:rsidP="004E5B86" w:rsidRDefault="00672E71" w14:paraId="788DE223" w14:textId="77777777">
      <w:pPr>
        <w:pStyle w:val="ContactInfo"/>
        <w:jc w:val="right"/>
        <w:rPr>
          <w:color w:val="F2055C" w:themeColor="accent3"/>
        </w:rPr>
      </w:pPr>
      <w:r>
        <w:rPr>
          <w:noProof/>
        </w:rPr>
        <mc:AlternateContent>
          <mc:Choice Requires="wps">
            <w:drawing>
              <wp:anchor distT="0" distB="0" distL="182880" distR="182880" simplePos="0" relativeHeight="251659264" behindDoc="0" locked="0" layoutInCell="1" allowOverlap="1" wp14:anchorId="5264A31E" wp14:editId="79D2AA2F">
                <wp:simplePos x="0" y="0"/>
                <wp:positionH relativeFrom="margin">
                  <wp:posOffset>53975</wp:posOffset>
                </wp:positionH>
                <wp:positionV relativeFrom="page">
                  <wp:posOffset>2615445</wp:posOffset>
                </wp:positionV>
                <wp:extent cx="5940425" cy="1440815"/>
                <wp:effectExtent l="0" t="0" r="3175" b="0"/>
                <wp:wrapSquare wrapText="bothSides"/>
                <wp:docPr id="131" name="Text Box 131"/>
                <wp:cNvGraphicFramePr/>
                <a:graphic xmlns:a="http://schemas.openxmlformats.org/drawingml/2006/main">
                  <a:graphicData uri="http://schemas.microsoft.com/office/word/2010/wordprocessingShape">
                    <wps:wsp>
                      <wps:cNvSpPr txBox="1"/>
                      <wps:spPr>
                        <a:xfrm>
                          <a:off x="0" y="0"/>
                          <a:ext cx="5940425" cy="1440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0352D4" w:rsidR="000352D4" w:rsidP="00A74551" w:rsidRDefault="00000000" w14:paraId="1AEA1F7C" w14:textId="77777777">
                            <w:pPr>
                              <w:pStyle w:val="Title"/>
                            </w:pPr>
                            <w:sdt>
                              <w:sdtPr>
                                <w:alias w:val="Title"/>
                                <w:tag w:val=""/>
                                <w:id w:val="954758646"/>
                                <w:dataBinding w:prefixMappings="xmlns:ns0='http://purl.org/dc/elements/1.1/' xmlns:ns1='http://schemas.openxmlformats.org/package/2006/metadata/core-properties' " w:xpath="/ns1:coreProperties[1]/ns0:title[1]" w:storeItemID="{6C3C8BC8-F283-45AE-878A-BAB7291924A1}"/>
                                <w:text/>
                              </w:sdtPr>
                              <w:sdtContent>
                                <w:r w:rsidRPr="000352D4" w:rsidR="000352D4">
                                  <w:t>Document</w:t>
                                </w:r>
                              </w:sdtContent>
                            </w:sdt>
                          </w:p>
                          <w:sdt>
                            <w:sdtPr>
                              <w:alias w:val="Subtitle"/>
                              <w:tag w:val=""/>
                              <w:id w:val="-1254897851"/>
                              <w:showingPlcHdr/>
                              <w:dataBinding w:prefixMappings="xmlns:ns0='http://purl.org/dc/elements/1.1/' xmlns:ns1='http://schemas.openxmlformats.org/package/2006/metadata/core-properties' " w:xpath="/ns1:coreProperties[1]/ns0:subject[1]" w:storeItemID="{6C3C8BC8-F283-45AE-878A-BAB7291924A1}"/>
                              <w:text/>
                            </w:sdtPr>
                            <w:sdtContent>
                              <w:p w:rsidR="000352D4" w:rsidP="000352D4" w:rsidRDefault="000352D4" w14:paraId="22C6A85F" w14:textId="77777777">
                                <w:pPr>
                                  <w:pStyle w:val="Subtitle"/>
                                </w:pPr>
                                <w:r>
                                  <w:t>[Document subtitle]</w:t>
                                </w:r>
                              </w:p>
                            </w:sdtContent>
                          </w:sdt>
                          <w:p w:rsidR="000352D4" w:rsidP="000352D4" w:rsidRDefault="000352D4" w14:paraId="3A361390" w14:textId="77777777">
                            <w:pPr>
                              <w:pStyle w:val="NoSpacing"/>
                              <w:spacing w:before="80" w:after="40"/>
                              <w:rPr>
                                <w:caps/>
                                <w:color w:val="01F34F" w:themeColor="accent5"/>
                                <w:sz w:val="24"/>
                                <w:szCs w:val="24"/>
                              </w:rPr>
                            </w:pPr>
                          </w:p>
                          <w:p w:rsidR="000352D4" w:rsidP="000352D4" w:rsidRDefault="000352D4" w14:paraId="479946FD" w14:textId="77777777"/>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id="_x0000_t202" coordsize="21600,21600" o:spt="202" path="m,l,21600r21600,l21600,xe" w14:anchorId="5264A31E">
                <v:stroke joinstyle="miter"/>
                <v:path gradientshapeok="t" o:connecttype="rect"/>
              </v:shapetype>
              <v:shape id="Text Box 131" style="position:absolute;left:0;text-align:left;margin-left:4.25pt;margin-top:205.95pt;width:467.75pt;height:113.45pt;z-index:251659264;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">
                <v:textbox style="mso-fit-shape-to-text:t" inset="0,0,0,0">
                  <w:txbxContent>
                    <w:p w:rsidRPr="000352D4" w:rsidR="000352D4" w:rsidP="00A74551" w:rsidRDefault="00000000" w14:paraId="1AEA1F7C" w14:textId="77777777">
                      <w:pPr>
                        <w:pStyle w:val="Title"/>
                      </w:pPr>
                      <w:sdt>
                        <w:sdtPr>
                          <w:alias w:val="Title"/>
                          <w:tag w:val=""/>
                          <w:id w:val="954758646"/>
                          <w:dataBinding w:prefixMappings="xmlns:ns0='http://purl.org/dc/elements/1.1/' xmlns:ns1='http://schemas.openxmlformats.org/package/2006/metadata/core-properties' " w:xpath="/ns1:coreProperties[1]/ns0:title[1]" w:storeItemID="{6C3C8BC8-F283-45AE-878A-BAB7291924A1}"/>
                          <w:text/>
                        </w:sdtPr>
                        <w:sdtContent>
                          <w:r w:rsidRPr="000352D4" w:rsidR="000352D4">
                            <w:t>Document</w:t>
                          </w:r>
                        </w:sdtContent>
                      </w:sdt>
                    </w:p>
                    <w:sdt>
                      <w:sdtPr>
                        <w:alias w:val="Subtitle"/>
                        <w:tag w:val=""/>
                        <w:id w:val="-1254897851"/>
                        <w:showingPlcHdr/>
                        <w:dataBinding w:prefixMappings="xmlns:ns0='http://purl.org/dc/elements/1.1/' xmlns:ns1='http://schemas.openxmlformats.org/package/2006/metadata/core-properties' " w:xpath="/ns1:coreProperties[1]/ns0:subject[1]" w:storeItemID="{6C3C8BC8-F283-45AE-878A-BAB7291924A1}"/>
                        <w:text/>
                      </w:sdtPr>
                      <w:sdtContent>
                        <w:p w:rsidR="000352D4" w:rsidP="000352D4" w:rsidRDefault="000352D4" w14:paraId="22C6A85F" w14:textId="77777777">
                          <w:pPr>
                            <w:pStyle w:val="Subtitle"/>
                          </w:pPr>
                          <w:r>
                            <w:t>[Document subtitle]</w:t>
                          </w:r>
                        </w:p>
                      </w:sdtContent>
                    </w:sdt>
                    <w:p w:rsidR="000352D4" w:rsidP="000352D4" w:rsidRDefault="000352D4" w14:paraId="3A361390" w14:textId="77777777">
                      <w:pPr>
                        <w:pStyle w:val="NoSpacing"/>
                        <w:spacing w:before="80" w:after="40"/>
                        <w:rPr>
                          <w:caps/>
                          <w:color w:val="01F34F" w:themeColor="accent5"/>
                          <w:sz w:val="24"/>
                          <w:szCs w:val="24"/>
                        </w:rPr>
                      </w:pPr>
                    </w:p>
                    <w:p w:rsidR="000352D4" w:rsidP="000352D4" w:rsidRDefault="000352D4" w14:paraId="479946FD" w14:textId="77777777"/>
                  </w:txbxContent>
                </v:textbox>
                <w10:wrap type="square" anchorx="margin" anchory="page"/>
              </v:shape>
            </w:pict>
          </mc:Fallback>
        </mc:AlternateContent>
      </w:r>
    </w:p>
    <w:p w:rsidR="00A74551" w:rsidP="004E5B86" w:rsidRDefault="00A74551" w14:paraId="76293FF7" w14:textId="77777777">
      <w:pPr>
        <w:pStyle w:val="ContactInfo"/>
      </w:pPr>
    </w:p>
    <w:p w:rsidR="00A74551" w:rsidP="004E5B86" w:rsidRDefault="00A74551" w14:paraId="2787CC43" w14:textId="77777777">
      <w:pPr>
        <w:pStyle w:val="ContactInfo"/>
      </w:pPr>
    </w:p>
    <w:p w:rsidR="00A74551" w:rsidP="004E5B86" w:rsidRDefault="00A74551" w14:paraId="1FB3DE9D" w14:textId="77777777">
      <w:pPr>
        <w:pStyle w:val="ContactInfo"/>
      </w:pPr>
    </w:p>
    <w:p w:rsidR="00A74551" w:rsidP="004E5B86" w:rsidRDefault="00A74551" w14:paraId="526FF052" w14:textId="77777777">
      <w:pPr>
        <w:pStyle w:val="ContactInfo"/>
      </w:pPr>
    </w:p>
    <w:p w:rsidR="00A74551" w:rsidP="004E5B86" w:rsidRDefault="00A74551" w14:paraId="2B6357FA" w14:textId="77777777">
      <w:pPr>
        <w:pStyle w:val="ContactInfo"/>
      </w:pPr>
    </w:p>
    <w:p w:rsidR="00A74551" w:rsidP="004E5B86" w:rsidRDefault="00A74551" w14:paraId="1D32D1A9" w14:textId="77777777">
      <w:pPr>
        <w:pStyle w:val="ContactInfo"/>
      </w:pPr>
    </w:p>
    <w:p w:rsidR="00A74551" w:rsidP="004E5B86" w:rsidRDefault="00A74551" w14:paraId="41A210F1" w14:textId="77777777">
      <w:pPr>
        <w:pStyle w:val="ContactInfo"/>
      </w:pPr>
    </w:p>
    <w:p w:rsidR="00A74551" w:rsidP="004E5B86" w:rsidRDefault="00A74551" w14:paraId="0170D182" w14:textId="77777777">
      <w:pPr>
        <w:pStyle w:val="ContactInfo"/>
      </w:pPr>
    </w:p>
    <w:p w:rsidR="00A74551" w:rsidP="004E5B86" w:rsidRDefault="00A74551" w14:paraId="6022278A" w14:textId="77777777">
      <w:pPr>
        <w:pStyle w:val="ContactInfo"/>
      </w:pPr>
    </w:p>
    <w:p w:rsidR="00A74551" w:rsidP="004E5B86" w:rsidRDefault="00A74551" w14:paraId="1953C5A2" w14:textId="77777777">
      <w:pPr>
        <w:pStyle w:val="ContactInfo"/>
      </w:pPr>
    </w:p>
    <w:p w:rsidR="00A74551" w:rsidP="004E5B86" w:rsidRDefault="00A74551" w14:paraId="3DD19764" w14:textId="77777777">
      <w:pPr>
        <w:pStyle w:val="ContactInfo"/>
      </w:pPr>
    </w:p>
    <w:p w:rsidR="00A74551" w:rsidP="004E5B86" w:rsidRDefault="00A74551" w14:paraId="2CA9B25E" w14:textId="77777777">
      <w:pPr>
        <w:pStyle w:val="ContactInfo"/>
      </w:pPr>
    </w:p>
    <w:p w:rsidR="00A74551" w:rsidP="004E5B86" w:rsidRDefault="00A74551" w14:paraId="052C8E3A" w14:textId="77777777">
      <w:pPr>
        <w:pStyle w:val="ContactInfo"/>
      </w:pPr>
    </w:p>
    <w:p w:rsidR="00A74551" w:rsidP="004E5B86" w:rsidRDefault="00A74551" w14:paraId="195904E4" w14:textId="77777777">
      <w:pPr>
        <w:pStyle w:val="ContactInfo"/>
      </w:pPr>
    </w:p>
    <w:p w:rsidR="00A74551" w:rsidP="004E5B86" w:rsidRDefault="00A74551" w14:paraId="071D4CB0" w14:textId="77777777">
      <w:pPr>
        <w:pStyle w:val="ContactInfo"/>
      </w:pPr>
    </w:p>
    <w:p w:rsidR="00A74551" w:rsidP="004E5B86" w:rsidRDefault="00A74551" w14:paraId="0A13B5B6" w14:textId="77777777">
      <w:pPr>
        <w:pStyle w:val="ContactInfo"/>
      </w:pPr>
    </w:p>
    <w:p w:rsidR="00A74551" w:rsidP="004E5B86" w:rsidRDefault="00A74551" w14:paraId="312EBC51" w14:textId="77777777">
      <w:pPr>
        <w:pStyle w:val="ContactInfo"/>
      </w:pPr>
    </w:p>
    <w:p w:rsidR="00A74551" w:rsidP="004E5B86" w:rsidRDefault="00A74551" w14:paraId="68FB47EA" w14:textId="77777777">
      <w:pPr>
        <w:pStyle w:val="ContactInfo"/>
      </w:pPr>
    </w:p>
    <w:p w:rsidR="00A74551" w:rsidP="004E5B86" w:rsidRDefault="00A74551" w14:paraId="0B02C9B5" w14:textId="77777777">
      <w:pPr>
        <w:pStyle w:val="ContactInfo"/>
      </w:pPr>
    </w:p>
    <w:p w:rsidR="00A74551" w:rsidP="004E5B86" w:rsidRDefault="00A74551" w14:paraId="0500D53D" w14:textId="77777777">
      <w:pPr>
        <w:pStyle w:val="ContactInfo"/>
      </w:pPr>
    </w:p>
    <w:p w:rsidR="00A74551" w:rsidP="004E5B86" w:rsidRDefault="00A74551" w14:paraId="0C012648" w14:textId="77777777">
      <w:pPr>
        <w:pStyle w:val="ContactInfo"/>
      </w:pPr>
    </w:p>
    <w:p w:rsidR="00A74551" w:rsidP="004E5B86" w:rsidRDefault="00A74551" w14:paraId="23265693" w14:textId="77777777">
      <w:pPr>
        <w:pStyle w:val="ContactInfo"/>
      </w:pPr>
    </w:p>
    <w:p w:rsidR="00A74551" w:rsidP="004E5B86" w:rsidRDefault="00A74551" w14:paraId="10D404A5" w14:textId="77777777">
      <w:pPr>
        <w:pStyle w:val="ContactInfo"/>
      </w:pPr>
    </w:p>
    <w:p w:rsidR="00A74551" w:rsidP="004E5B86" w:rsidRDefault="00A74551" w14:paraId="30C2ED1B" w14:textId="77777777">
      <w:pPr>
        <w:pStyle w:val="ContactInfo"/>
      </w:pPr>
    </w:p>
    <w:p w:rsidR="00A74551" w:rsidP="004E5B86" w:rsidRDefault="00A74551" w14:paraId="410F035E" w14:textId="77777777">
      <w:pPr>
        <w:pStyle w:val="ContactInfo"/>
      </w:pPr>
    </w:p>
    <w:p w:rsidR="00A74551" w:rsidP="0088347C" w:rsidRDefault="00A74551" w14:paraId="78010FD3" w14:textId="77777777">
      <w:pPr>
        <w:pStyle w:val="ContactInfo"/>
        <w:rPr>
          <w:color w:val="F2055C" w:themeColor="accent3"/>
        </w:rPr>
      </w:pPr>
      <w:r>
        <w:rPr>
          <w:noProof/>
        </w:rPr>
        <w:drawing>
          <wp:anchor distT="0" distB="0" distL="114300" distR="114300" simplePos="0" relativeHeight="251666432" behindDoc="0" locked="0" layoutInCell="1" allowOverlap="1" wp14:anchorId="21D7C9AF" wp14:editId="6E60F4BF">
            <wp:simplePos x="0" y="0"/>
            <wp:positionH relativeFrom="column">
              <wp:posOffset>0</wp:posOffset>
            </wp:positionH>
            <wp:positionV relativeFrom="paragraph">
              <wp:posOffset>133613</wp:posOffset>
            </wp:positionV>
            <wp:extent cx="3726611" cy="666092"/>
            <wp:effectExtent l="0" t="0" r="0"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0">
                      <a:extLst>
                        <a:ext uri="{96DAC541-7B7A-43D3-8B79-37D633B846F1}">
                          <asvg:svgBlip xmlns:asvg="http://schemas.microsoft.com/office/drawing/2016/SVG/main" r:embed="rId11"/>
                        </a:ext>
                      </a:extLst>
                    </a:blip>
                    <a:stretch>
                      <a:fillRect/>
                    </a:stretch>
                  </pic:blipFill>
                  <pic:spPr>
                    <a:xfrm>
                      <a:off x="0" y="0"/>
                      <a:ext cx="3726611" cy="666092"/>
                    </a:xfrm>
                    <a:prstGeom prst="rect">
                      <a:avLst/>
                    </a:prstGeom>
                  </pic:spPr>
                </pic:pic>
              </a:graphicData>
            </a:graphic>
            <wp14:sizeRelH relativeFrom="page">
              <wp14:pctWidth>0</wp14:pctWidth>
            </wp14:sizeRelH>
            <wp14:sizeRelV relativeFrom="page">
              <wp14:pctHeight>0</wp14:pctHeight>
            </wp14:sizeRelV>
          </wp:anchor>
        </w:drawing>
      </w:r>
    </w:p>
    <w:p w:rsidR="00A74551" w:rsidP="00A74551" w:rsidRDefault="00A74551" w14:paraId="5BC91A52" w14:textId="77777777">
      <w:pPr>
        <w:pStyle w:val="ContactInfo"/>
        <w:jc w:val="right"/>
        <w:rPr>
          <w:color w:val="F2055C" w:themeColor="accent3"/>
        </w:rPr>
      </w:pPr>
    </w:p>
    <w:p w:rsidR="00A74551" w:rsidP="00A74551" w:rsidRDefault="00A74551" w14:paraId="4D03A19E" w14:textId="77777777">
      <w:pPr>
        <w:pStyle w:val="ContactInfo"/>
        <w:jc w:val="right"/>
        <w:rPr>
          <w:color w:val="F2055C" w:themeColor="accent3"/>
        </w:rPr>
      </w:pPr>
    </w:p>
    <w:p w:rsidRPr="004E5B86" w:rsidR="00A74551" w:rsidP="00A74551" w:rsidRDefault="00A74551" w14:paraId="1F5BFE78" w14:textId="77777777">
      <w:pPr>
        <w:pStyle w:val="ContactInfo"/>
        <w:jc w:val="right"/>
        <w:rPr>
          <w:color w:val="F2055C" w:themeColor="accent3"/>
        </w:rPr>
      </w:pPr>
      <w:r w:rsidRPr="004E5B86">
        <w:rPr>
          <w:color w:val="F2055C" w:themeColor="accent3"/>
        </w:rPr>
        <w:t>HYPERSCAYLE.COM</w:t>
      </w:r>
    </w:p>
    <w:p w:rsidR="0088347C" w:rsidRDefault="0088347C" w14:paraId="273E13CB" w14:textId="77777777">
      <w:pPr>
        <w:suppressAutoHyphens w:val="0"/>
        <w:spacing w:before="0" w:after="0" w:line="240" w:lineRule="auto"/>
        <w:rPr>
          <w:rFonts w:cs="Times New Roman (Headings CS)" w:asciiTheme="majorHAnsi" w:hAnsiTheme="majorHAnsi" w:eastAsiaTheme="majorEastAsia"/>
          <w:b/>
          <w:i/>
          <w:iCs/>
          <w:caps/>
          <w:color w:val="202C9B" w:themeColor="accent2"/>
          <w:kern w:val="28"/>
          <w:sz w:val="44"/>
          <w:szCs w:val="52"/>
          <w14:ligatures w14:val="all"/>
        </w:rPr>
      </w:pPr>
      <w:r>
        <w:br w:type="page"/>
      </w:r>
    </w:p>
    <w:p w:rsidRPr="00E62A77" w:rsidR="000352D4" w:rsidP="00A74551" w:rsidRDefault="000352D4" w14:paraId="138A1031" w14:textId="77777777">
      <w:pPr>
        <w:pStyle w:val="Title"/>
      </w:pPr>
      <w:r w:rsidRPr="000352D4">
        <w:lastRenderedPageBreak/>
        <w:t>Use a concise, compelling title</w:t>
      </w:r>
    </w:p>
    <w:p w:rsidRPr="00D75C40" w:rsidR="000352D4" w:rsidP="000352D4" w:rsidRDefault="000352D4" w14:paraId="329BD92E" w14:textId="77777777">
      <w:pPr>
        <w:pStyle w:val="Subtitle"/>
      </w:pPr>
      <w:r>
        <w:t>Expand upon your title with a subtitle</w:t>
      </w:r>
    </w:p>
    <w:p w:rsidR="000352D4" w:rsidP="000352D4" w:rsidRDefault="000352D4" w14:paraId="1FE78817" w14:textId="77777777">
      <w:pPr>
        <w:pStyle w:val="Heading1"/>
      </w:pPr>
      <w:r>
        <w:t>Heading 1 clearly defines your section</w:t>
      </w:r>
    </w:p>
    <w:p w:rsidRPr="00793626" w:rsidR="000352D4" w:rsidP="000352D4" w:rsidRDefault="000352D4" w14:paraId="105C8DAF" w14:textId="77777777">
      <w:pPr>
        <w:pStyle w:val="Intro"/>
      </w:pPr>
      <w:r w:rsidRPr="00C532FF">
        <w:t>Begin your sections with an introduction. Something that sets up a compelling reason for someone to read the rest of the content of your section. Keep the length of this to around three to four sentences.</w:t>
      </w:r>
    </w:p>
    <w:p w:rsidR="000352D4" w:rsidP="000352D4" w:rsidRDefault="000352D4" w14:paraId="49B4364F" w14:textId="77777777">
      <w:pPr>
        <w:pStyle w:val="Heading2"/>
      </w:pPr>
      <w:r>
        <w:t>Heading 2 helps to divide your section points into clear parts</w:t>
      </w:r>
      <w:r w:rsidRPr="001A2869">
        <w:t xml:space="preserve"> </w:t>
      </w:r>
    </w:p>
    <w:p w:rsidRPr="00F347BE" w:rsidR="000352D4" w:rsidP="000352D4" w:rsidRDefault="000352D4" w14:paraId="21945655" w14:textId="77777777">
      <w:r>
        <w:rPr>
          <w:noProof/>
        </w:rPr>
        <mc:AlternateContent>
          <mc:Choice Requires="wps">
            <w:drawing>
              <wp:anchor distT="0" distB="0" distL="114300" distR="114300" simplePos="0" relativeHeight="251661312" behindDoc="0" locked="0" layoutInCell="1" allowOverlap="1" wp14:anchorId="189A29BE" wp14:editId="6D40164B">
                <wp:simplePos x="0" y="0"/>
                <wp:positionH relativeFrom="column">
                  <wp:posOffset>4123055</wp:posOffset>
                </wp:positionH>
                <wp:positionV relativeFrom="paragraph">
                  <wp:posOffset>58420</wp:posOffset>
                </wp:positionV>
                <wp:extent cx="2171065" cy="239776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171065" cy="2397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0352D4" w:rsidP="000352D4" w:rsidRDefault="000352D4" w14:paraId="22330629" w14:textId="77777777">
                            <w:pPr>
                              <w:pStyle w:val="Quote"/>
                            </w:pPr>
                            <w:r>
                              <w:t>“A pull quote is a great way to pull the reader into a passage of text.”</w:t>
                            </w:r>
                          </w:p>
                          <w:p w:rsidRPr="001A3BFF" w:rsidR="000352D4" w:rsidP="000352D4" w:rsidRDefault="000352D4" w14:paraId="1A80270B" w14:textId="77777777">
                            <w:pPr>
                              <w:pStyle w:val="QuoteAttribution"/>
                            </w:pPr>
                            <w:r w:rsidRPr="001A3BFF">
                              <w:t xml:space="preserve">The Author of this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style="position:absolute;margin-left:324.65pt;margin-top:4.6pt;width:170.95pt;height:18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" w14:anchorId="189A29BE">
                <v:textbox>
                  <w:txbxContent>
                    <w:p w:rsidR="000352D4" w:rsidP="000352D4" w:rsidRDefault="000352D4" w14:paraId="22330629" w14:textId="77777777">
                      <w:pPr>
                        <w:pStyle w:val="Quote"/>
                      </w:pPr>
                      <w:r>
                        <w:t>“A pull quote is a great way to pull the reader into a passage of text.”</w:t>
                      </w:r>
                    </w:p>
                    <w:p w:rsidRPr="001A3BFF" w:rsidR="000352D4" w:rsidP="000352D4" w:rsidRDefault="000352D4" w14:paraId="1A80270B" w14:textId="77777777">
                      <w:pPr>
                        <w:pStyle w:val="QuoteAttribution"/>
                      </w:pPr>
                      <w:r w:rsidRPr="001A3BFF">
                        <w:t xml:space="preserve">The Author of this Template </w:t>
                      </w:r>
                    </w:p>
                  </w:txbxContent>
                </v:textbox>
                <w10:wrap type="square"/>
              </v:shape>
            </w:pict>
          </mc:Fallback>
        </mc:AlternateContent>
      </w:r>
      <w:r>
        <w:t>You can introduce some bulleted points, such as:</w:t>
      </w:r>
    </w:p>
    <w:p w:rsidRPr="004F7B91" w:rsidR="000352D4" w:rsidP="008447FC" w:rsidRDefault="000352D4" w14:paraId="52C0C85B" w14:textId="77777777">
      <w:pPr>
        <w:pStyle w:val="ListParagraph"/>
        <w:numPr>
          <w:ilvl w:val="0"/>
          <w:numId w:val="7"/>
        </w:numPr>
      </w:pPr>
      <w:r w:rsidRPr="004F7B91">
        <w:t>This first bullet, which makes a point about something</w:t>
      </w:r>
    </w:p>
    <w:p w:rsidRPr="004F7B91" w:rsidR="000352D4" w:rsidP="008447FC" w:rsidRDefault="000352D4" w14:paraId="48D31DDB" w14:textId="77777777">
      <w:pPr>
        <w:pStyle w:val="ListParagraph"/>
        <w:numPr>
          <w:ilvl w:val="0"/>
          <w:numId w:val="7"/>
        </w:numPr>
      </w:pPr>
      <w:r w:rsidRPr="004F7B91">
        <w:t xml:space="preserve">Make an additional point with a second bullet </w:t>
      </w:r>
    </w:p>
    <w:p w:rsidRPr="004F7B91" w:rsidR="000352D4" w:rsidP="008447FC" w:rsidRDefault="000352D4" w14:paraId="662D2962" w14:textId="77777777">
      <w:pPr>
        <w:pStyle w:val="ListParagraph"/>
        <w:numPr>
          <w:ilvl w:val="0"/>
          <w:numId w:val="7"/>
        </w:numPr>
      </w:pPr>
      <w:r w:rsidRPr="004F7B91">
        <w:t>A third bullet allows you to continue making points</w:t>
      </w:r>
    </w:p>
    <w:p w:rsidR="000352D4" w:rsidP="008447FC" w:rsidRDefault="000352D4" w14:paraId="6D9971BC" w14:textId="77777777">
      <w:pPr>
        <w:pStyle w:val="ListParagraph"/>
        <w:numPr>
          <w:ilvl w:val="0"/>
          <w:numId w:val="7"/>
        </w:numPr>
      </w:pPr>
      <w:r w:rsidRPr="004F7B91">
        <w:t>We could really go on for a while, but maybe try to keep it to four to six points</w:t>
      </w:r>
    </w:p>
    <w:p w:rsidRPr="00EB7CE6" w:rsidR="000352D4" w:rsidP="000352D4" w:rsidRDefault="000352D4" w14:paraId="32AD3109" w14:textId="77777777">
      <w:pPr>
        <w:pStyle w:val="Heading3"/>
      </w:pPr>
      <w:r>
        <w:t>Heading 3 could be used for separating thoughts in within sections</w:t>
      </w:r>
    </w:p>
    <w:p w:rsidR="000352D4" w:rsidP="000352D4" w:rsidRDefault="000352D4" w14:paraId="393EE3F0" w14:textId="77777777">
      <w:pPr>
        <w:keepNext/>
        <w:keepLines/>
      </w:pPr>
      <w:r w:rsidRPr="000608D0">
        <w:t>His room, a proper human room although a little too small, lay peacefully between its four familiar walls. A collection of textile samples lay spread out on the table - Samsa was a travelling salesman - and above it there hung a picture that he had recently cut out of an illustrated magazine and housed in a nice, gilded frame. It showed a lady fitted out with a fur hat and fur boa who sat upright, raising a heavy fur muff that covered the whole of her lower arm towards the viewer. Gregor then turned to look out the window at the dull weather.</w:t>
      </w:r>
    </w:p>
    <w:p w:rsidR="000352D4" w:rsidP="000352D4" w:rsidRDefault="000352D4" w14:paraId="3CBB3479" w14:textId="77777777">
      <w:r w:rsidRPr="000608D0">
        <w:t>One morning, when Gregor Samsa woke from troubled dreams, he found himself transformed in his bed into some horrible vermin</w:t>
      </w:r>
      <w:r>
        <w:t>. He lay on his armo</w:t>
      </w:r>
      <w:r w:rsidRPr="000608D0">
        <w:t>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rsidR="000352D4" w:rsidP="000352D4" w:rsidRDefault="000352D4" w14:paraId="74D8C7F7" w14:textId="77777777">
      <w:pPr>
        <w:pStyle w:val="Heading1"/>
      </w:pPr>
      <w:r>
        <w:t>Heading 1 clearly defines your section</w:t>
      </w:r>
    </w:p>
    <w:p w:rsidRPr="00793626" w:rsidR="000352D4" w:rsidP="000352D4" w:rsidRDefault="000352D4" w14:paraId="3B7C4FE8" w14:textId="77777777">
      <w:pPr>
        <w:pStyle w:val="Intro"/>
      </w:pPr>
      <w:r w:rsidRPr="00C532FF">
        <w:t>Begin your sections with an introduction. Something that sets up a compelling reason for someone to read the rest of the content of your section. Keep the length of this to around three to four sentences.</w:t>
      </w:r>
    </w:p>
    <w:p w:rsidR="000352D4" w:rsidP="000352D4" w:rsidRDefault="000352D4" w14:paraId="2B1256D1" w14:textId="77777777">
      <w:pPr>
        <w:pStyle w:val="Heading2"/>
      </w:pPr>
      <w:r>
        <w:t>Heading 2 helps to divide your section points into clear parts</w:t>
      </w:r>
      <w:r w:rsidRPr="001A2869">
        <w:t xml:space="preserve"> </w:t>
      </w:r>
    </w:p>
    <w:p w:rsidRPr="00F347BE" w:rsidR="000352D4" w:rsidP="000352D4" w:rsidRDefault="000352D4" w14:paraId="79995A1A" w14:textId="77777777">
      <w:r>
        <w:t xml:space="preserve">You can introduce some </w:t>
      </w:r>
      <w:r w:rsidRPr="0D7F2334">
        <w:rPr>
          <w:szCs w:val="22"/>
        </w:rPr>
        <w:t>bulleted</w:t>
      </w:r>
      <w:r>
        <w:t xml:space="preserve"> points, such as:</w:t>
      </w:r>
    </w:p>
    <w:p w:rsidRPr="00DA649D" w:rsidR="000352D4" w:rsidP="008447FC" w:rsidRDefault="000352D4" w14:paraId="0B2290E8" w14:textId="77777777">
      <w:pPr>
        <w:pStyle w:val="ListParagraph"/>
      </w:pPr>
      <w:r w:rsidRPr="00DA649D">
        <w:t>This first bullet, which makes a point about something</w:t>
      </w:r>
    </w:p>
    <w:p w:rsidRPr="00DA649D" w:rsidR="000352D4" w:rsidP="008447FC" w:rsidRDefault="000352D4" w14:paraId="481DD8B1" w14:textId="77777777">
      <w:pPr>
        <w:pStyle w:val="ListParagraph"/>
      </w:pPr>
      <w:r w:rsidRPr="00DA649D">
        <w:t xml:space="preserve">Make an additional point with a second bullet </w:t>
      </w:r>
    </w:p>
    <w:p w:rsidRPr="00DA649D" w:rsidR="000352D4" w:rsidP="008447FC" w:rsidRDefault="000352D4" w14:paraId="3C0ED1EC" w14:textId="77777777">
      <w:pPr>
        <w:pStyle w:val="ListParagraph"/>
      </w:pPr>
      <w:r w:rsidRPr="00DA649D">
        <w:lastRenderedPageBreak/>
        <w:t>A third bullet allows you to continue making points</w:t>
      </w:r>
    </w:p>
    <w:p w:rsidRPr="00DA649D" w:rsidR="000352D4" w:rsidP="008447FC" w:rsidRDefault="000352D4" w14:paraId="1F98197C" w14:textId="77777777">
      <w:pPr>
        <w:pStyle w:val="ListParagraph"/>
      </w:pPr>
      <w:r w:rsidRPr="00DA649D">
        <w:t>We could really go on for a while, but maybe try to keep it to four to six points</w:t>
      </w:r>
    </w:p>
    <w:p w:rsidR="000352D4" w:rsidP="000352D4" w:rsidRDefault="000352D4" w14:paraId="29168037" w14:textId="77777777">
      <w:r w:rsidRPr="000608D0">
        <w:t>One morning, when Gregor Samsa woke from troubled dreams, he found himself transformed in his bed into some horrible vermin</w:t>
      </w:r>
      <w:r>
        <w:t>. He lay on his armo</w:t>
      </w:r>
      <w:r w:rsidRPr="000608D0">
        <w:t>r-like back, and if he lifted his head a little he could see his brown belly, slightly domed and divided by arches into stiff sections. The bedding was hardly able to cover it and seemed ready to slide off any moment. His many legs, pitifully thin compared with the size of the rest of him, waved about helplessly as he looked. "What's happened to me?" he thought. It wasn't a dream.</w:t>
      </w:r>
      <w:r w:rsidRPr="00EB7CE6">
        <w:t xml:space="preserve"> </w:t>
      </w:r>
    </w:p>
    <w:p w:rsidR="000352D4" w:rsidP="000352D4" w:rsidRDefault="000352D4" w14:paraId="5F419379" w14:textId="77777777">
      <w:pPr>
        <w:pStyle w:val="Heading3"/>
      </w:pPr>
      <w:r>
        <w:t>Heading 3 could be used for separating thoughts within sections</w:t>
      </w:r>
    </w:p>
    <w:tbl>
      <w:tblPr>
        <w:tblStyle w:val="ListTable1Light-Accent4"/>
        <w:tblW w:w="0" w:type="auto"/>
        <w:tblLook w:val="04A0" w:firstRow="1" w:lastRow="0" w:firstColumn="1" w:lastColumn="0" w:noHBand="0" w:noVBand="1"/>
      </w:tblPr>
      <w:tblGrid>
        <w:gridCol w:w="3120"/>
        <w:gridCol w:w="3120"/>
        <w:gridCol w:w="3120"/>
      </w:tblGrid>
      <w:tr w:rsidR="000352D4" w:rsidTr="00B173BA" w14:paraId="5BC8D3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shd w:val="clear" w:color="auto" w:fill="01F34F" w:themeFill="accent5"/>
          </w:tcPr>
          <w:p w:rsidRPr="000352D4" w:rsidR="000352D4" w:rsidP="007468B1" w:rsidRDefault="000352D4" w14:paraId="71C36C76" w14:textId="77777777">
            <w:pPr>
              <w:rPr>
                <w:rFonts w:asciiTheme="majorHAnsi" w:hAnsiTheme="majorHAnsi"/>
                <w:color w:val="161616" w:themeColor="text1"/>
                <w:sz w:val="16"/>
                <w:szCs w:val="18"/>
              </w:rPr>
            </w:pPr>
            <w:r w:rsidRPr="000352D4">
              <w:rPr>
                <w:rFonts w:asciiTheme="majorHAnsi" w:hAnsiTheme="majorHAnsi"/>
                <w:color w:val="161616" w:themeColor="text1"/>
                <w:sz w:val="16"/>
                <w:szCs w:val="18"/>
              </w:rPr>
              <w:t>Column 1</w:t>
            </w:r>
          </w:p>
        </w:tc>
        <w:tc>
          <w:tcPr>
            <w:tcW w:w="3120" w:type="dxa"/>
            <w:shd w:val="clear" w:color="auto" w:fill="01F34F" w:themeFill="accent5"/>
          </w:tcPr>
          <w:p w:rsidRPr="000352D4" w:rsidR="000352D4" w:rsidP="007468B1" w:rsidRDefault="000352D4" w14:paraId="7124CD18"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olor w:val="161616" w:themeColor="text1"/>
                <w:sz w:val="16"/>
                <w:szCs w:val="18"/>
              </w:rPr>
            </w:pPr>
            <w:r w:rsidRPr="000352D4">
              <w:rPr>
                <w:rFonts w:asciiTheme="majorHAnsi" w:hAnsiTheme="majorHAnsi"/>
                <w:color w:val="161616" w:themeColor="text1"/>
                <w:sz w:val="16"/>
                <w:szCs w:val="18"/>
              </w:rPr>
              <w:t>Column 2</w:t>
            </w:r>
          </w:p>
        </w:tc>
        <w:tc>
          <w:tcPr>
            <w:tcW w:w="3120" w:type="dxa"/>
            <w:shd w:val="clear" w:color="auto" w:fill="01F34F" w:themeFill="accent5"/>
          </w:tcPr>
          <w:p w:rsidRPr="000352D4" w:rsidR="000352D4" w:rsidP="007468B1" w:rsidRDefault="000352D4" w14:paraId="2BDD1705"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olor w:val="161616" w:themeColor="text1"/>
                <w:sz w:val="16"/>
                <w:szCs w:val="18"/>
              </w:rPr>
            </w:pPr>
            <w:r w:rsidRPr="000352D4">
              <w:rPr>
                <w:rFonts w:asciiTheme="majorHAnsi" w:hAnsiTheme="majorHAnsi"/>
                <w:color w:val="161616" w:themeColor="text1"/>
                <w:sz w:val="16"/>
                <w:szCs w:val="18"/>
              </w:rPr>
              <w:t>Column 3</w:t>
            </w:r>
          </w:p>
        </w:tc>
      </w:tr>
      <w:tr w:rsidR="000352D4" w:rsidTr="0071051C" w14:paraId="7B1FC4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Pr="00303604" w:rsidR="000352D4" w:rsidP="000352D4" w:rsidRDefault="000352D4" w14:paraId="426DDB9B" w14:textId="77777777">
            <w:pPr>
              <w:pStyle w:val="Heading3"/>
              <w:outlineLvl w:val="2"/>
            </w:pPr>
            <w:r w:rsidRPr="00303604">
              <w:t>Information</w:t>
            </w:r>
          </w:p>
        </w:tc>
        <w:tc>
          <w:tcPr>
            <w:tcW w:w="3120" w:type="dxa"/>
          </w:tcPr>
          <w:p w:rsidRPr="008A7249" w:rsidR="000352D4" w:rsidP="007468B1" w:rsidRDefault="000352D4" w14:paraId="0B8EACE4" w14:textId="77777777">
            <w:pPr>
              <w:cnfStyle w:val="000000100000" w:firstRow="0" w:lastRow="0" w:firstColumn="0" w:lastColumn="0" w:oddVBand="0" w:evenVBand="0" w:oddHBand="1" w:evenHBand="0" w:firstRowFirstColumn="0" w:firstRowLastColumn="0" w:lastRowFirstColumn="0" w:lastRowLastColumn="0"/>
              <w:rPr>
                <w:lang w:val="es-ES"/>
              </w:rPr>
            </w:pPr>
            <w:r w:rsidRPr="008A7249">
              <w:rPr>
                <w:lang w:val="es-ES"/>
              </w:rPr>
              <w:t>Longer information eu luctus justo, vel elementum sapien. Pellentesque malesuada sapien a fringilla congue.</w:t>
            </w:r>
          </w:p>
        </w:tc>
        <w:tc>
          <w:tcPr>
            <w:tcW w:w="3120" w:type="dxa"/>
          </w:tcPr>
          <w:p w:rsidRPr="00DA649D" w:rsidR="000352D4" w:rsidP="008447FC" w:rsidRDefault="000352D4" w14:paraId="7B8B69A9"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2E61797F"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6C7ED5C6"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58DC088F"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0C414B11"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p w:rsidR="000352D4" w:rsidP="008447FC" w:rsidRDefault="000352D4" w14:paraId="3FE97AFB" w14:textId="77777777">
            <w:pPr>
              <w:pStyle w:val="ListParagraph"/>
              <w:numPr>
                <w:ilvl w:val="0"/>
                <w:numId w:val="13"/>
              </w:numPr>
              <w:cnfStyle w:val="000000100000" w:firstRow="0" w:lastRow="0" w:firstColumn="0" w:lastColumn="0" w:oddVBand="0" w:evenVBand="0" w:oddHBand="1" w:evenHBand="0" w:firstRowFirstColumn="0" w:firstRowLastColumn="0" w:lastRowFirstColumn="0" w:lastRowLastColumn="0"/>
            </w:pPr>
            <w:r w:rsidRPr="00DA649D">
              <w:t>Bulleted items</w:t>
            </w:r>
          </w:p>
        </w:tc>
      </w:tr>
      <w:tr w:rsidR="000352D4" w:rsidTr="0071051C" w14:paraId="383B22EC" w14:textId="77777777">
        <w:tc>
          <w:tcPr>
            <w:cnfStyle w:val="001000000000" w:firstRow="0" w:lastRow="0" w:firstColumn="1" w:lastColumn="0" w:oddVBand="0" w:evenVBand="0" w:oddHBand="0" w:evenHBand="0" w:firstRowFirstColumn="0" w:firstRowLastColumn="0" w:lastRowFirstColumn="0" w:lastRowLastColumn="0"/>
            <w:tcW w:w="3120" w:type="dxa"/>
          </w:tcPr>
          <w:p w:rsidRPr="00303604" w:rsidR="000352D4" w:rsidP="000352D4" w:rsidRDefault="000352D4" w14:paraId="0CC9045B" w14:textId="77777777">
            <w:pPr>
              <w:pStyle w:val="Heading3"/>
              <w:outlineLvl w:val="2"/>
            </w:pPr>
            <w:r w:rsidRPr="00303604">
              <w:t>Information</w:t>
            </w:r>
          </w:p>
        </w:tc>
        <w:tc>
          <w:tcPr>
            <w:tcW w:w="3120" w:type="dxa"/>
          </w:tcPr>
          <w:p w:rsidRPr="008A7249" w:rsidR="000352D4" w:rsidP="007468B1" w:rsidRDefault="000352D4" w14:paraId="16B8D2EE" w14:textId="77777777">
            <w:pPr>
              <w:cnfStyle w:val="000000000000" w:firstRow="0" w:lastRow="0" w:firstColumn="0" w:lastColumn="0" w:oddVBand="0" w:evenVBand="0" w:oddHBand="0" w:evenHBand="0" w:firstRowFirstColumn="0" w:firstRowLastColumn="0" w:lastRowFirstColumn="0" w:lastRowLastColumn="0"/>
              <w:rPr>
                <w:lang w:val="es-ES"/>
              </w:rPr>
            </w:pPr>
            <w:r w:rsidRPr="008A7249">
              <w:rPr>
                <w:lang w:val="es-ES"/>
              </w:rPr>
              <w:t>Longer information eu luctus justo, vel elementum sapien. Pellentesque malesuada sapien a fringilla congue.</w:t>
            </w:r>
          </w:p>
        </w:tc>
        <w:tc>
          <w:tcPr>
            <w:tcW w:w="3120" w:type="dxa"/>
          </w:tcPr>
          <w:p w:rsidRPr="00DA649D" w:rsidR="000352D4" w:rsidP="008447FC" w:rsidRDefault="000352D4" w14:paraId="4B80ACF5"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rsidRPr="00DA649D" w:rsidR="000352D4" w:rsidP="008447FC" w:rsidRDefault="000352D4" w14:paraId="22780B32"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rsidRPr="00DA649D" w:rsidR="000352D4" w:rsidP="008447FC" w:rsidRDefault="000352D4" w14:paraId="72524EFC"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rsidRPr="00DA649D" w:rsidR="000352D4" w:rsidP="008447FC" w:rsidRDefault="000352D4" w14:paraId="5AAD00DF"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rsidRPr="00DA649D" w:rsidR="000352D4" w:rsidP="008447FC" w:rsidRDefault="000352D4" w14:paraId="3A07576F"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p w:rsidRPr="00DA649D" w:rsidR="000352D4" w:rsidP="008447FC" w:rsidRDefault="000352D4" w14:paraId="46B210CB"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rsidRPr="00DA649D">
              <w:t>Bulleted items</w:t>
            </w:r>
          </w:p>
        </w:tc>
      </w:tr>
      <w:tr w:rsidR="000352D4" w:rsidTr="0071051C" w14:paraId="2A94DB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rsidRPr="00303604" w:rsidR="000352D4" w:rsidP="000352D4" w:rsidRDefault="000352D4" w14:paraId="4FB79625" w14:textId="77777777">
            <w:pPr>
              <w:pStyle w:val="Heading3"/>
              <w:outlineLvl w:val="2"/>
            </w:pPr>
            <w:r w:rsidRPr="00303604">
              <w:t>Information</w:t>
            </w:r>
          </w:p>
        </w:tc>
        <w:tc>
          <w:tcPr>
            <w:tcW w:w="3120" w:type="dxa"/>
          </w:tcPr>
          <w:p w:rsidRPr="008A7249" w:rsidR="000352D4" w:rsidP="007468B1" w:rsidRDefault="000352D4" w14:paraId="5107DE2F" w14:textId="77777777">
            <w:pPr>
              <w:cnfStyle w:val="000000100000" w:firstRow="0" w:lastRow="0" w:firstColumn="0" w:lastColumn="0" w:oddVBand="0" w:evenVBand="0" w:oddHBand="1" w:evenHBand="0" w:firstRowFirstColumn="0" w:firstRowLastColumn="0" w:lastRowFirstColumn="0" w:lastRowLastColumn="0"/>
              <w:rPr>
                <w:lang w:val="es-ES"/>
              </w:rPr>
            </w:pPr>
            <w:r w:rsidRPr="008A7249">
              <w:rPr>
                <w:lang w:val="es-ES"/>
              </w:rPr>
              <w:t>Longer information eu luctus justo, vel elementum sapien. Pellentesque malesuada sapien a fringilla congue.</w:t>
            </w:r>
          </w:p>
        </w:tc>
        <w:tc>
          <w:tcPr>
            <w:tcW w:w="3120" w:type="dxa"/>
          </w:tcPr>
          <w:p w:rsidRPr="00DA649D" w:rsidR="000352D4" w:rsidP="008447FC" w:rsidRDefault="000352D4" w14:paraId="35E39BA0"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77D607D6"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68F79E37"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7E7D9F62"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rsidRPr="00DA649D" w:rsidR="000352D4" w:rsidP="008447FC" w:rsidRDefault="000352D4" w14:paraId="34587906"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p w:rsidR="000352D4" w:rsidP="008447FC" w:rsidRDefault="000352D4" w14:paraId="4127AFED" w14:textId="77777777">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rsidRPr="00DA649D">
              <w:t>Bulleted items</w:t>
            </w:r>
          </w:p>
        </w:tc>
      </w:tr>
    </w:tbl>
    <w:p w:rsidR="000352D4" w:rsidP="000352D4" w:rsidRDefault="000352D4" w14:paraId="2BAD3E3C" w14:textId="77777777">
      <w:pPr>
        <w:pStyle w:val="Heading3"/>
      </w:pPr>
      <w:r>
        <w:t>Heading 3 could be used for separating thoughts within sections</w:t>
      </w:r>
    </w:p>
    <w:p w:rsidRPr="00793626" w:rsidR="000352D4" w:rsidP="000352D4" w:rsidRDefault="000352D4" w14:paraId="30395EE9" w14:textId="77777777">
      <w:pPr>
        <w:rPr>
          <w:lang w:eastAsia="zh-TW"/>
        </w:rPr>
      </w:pPr>
      <w:r>
        <w:rPr>
          <w:noProof/>
        </w:rPr>
        <mc:AlternateContent>
          <mc:Choice Requires="wps">
            <w:drawing>
              <wp:anchor distT="0" distB="0" distL="114300" distR="114300" simplePos="0" relativeHeight="251662336" behindDoc="0" locked="0" layoutInCell="1" allowOverlap="1" wp14:anchorId="4EA424E5" wp14:editId="0A284388">
                <wp:simplePos x="0" y="0"/>
                <wp:positionH relativeFrom="column">
                  <wp:posOffset>13014</wp:posOffset>
                </wp:positionH>
                <wp:positionV relativeFrom="paragraph">
                  <wp:posOffset>50165</wp:posOffset>
                </wp:positionV>
                <wp:extent cx="1593215" cy="2058035"/>
                <wp:effectExtent l="0" t="0" r="6985" b="12065"/>
                <wp:wrapSquare wrapText="bothSides"/>
                <wp:docPr id="7" name="Text Box 7"/>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0352D4" w:rsidP="000352D4" w:rsidRDefault="000352D4" w14:paraId="14DB08CC" w14:textId="77777777">
                            <w:pPr>
                              <w:pStyle w:val="OfferingTitle"/>
                            </w:pPr>
                            <w:r>
                              <w:t>Offering Title</w:t>
                            </w:r>
                          </w:p>
                          <w:p w:rsidR="000352D4" w:rsidP="000352D4" w:rsidRDefault="000352D4" w14:paraId="31ED2BDD" w14:textId="77777777">
                            <w:pPr>
                              <w:pStyle w:val="OfferingDescription"/>
                            </w:pPr>
                            <w:r>
                              <w:t>Offering Description</w:t>
                            </w:r>
                          </w:p>
                          <w:p w:rsidR="000352D4" w:rsidP="008447FC" w:rsidRDefault="000352D4" w14:paraId="72B88823" w14:textId="77777777">
                            <w:pPr>
                              <w:pStyle w:val="OfferingList"/>
                            </w:pPr>
                            <w:r>
                              <w:t>Offering detail 1</w:t>
                            </w:r>
                          </w:p>
                          <w:p w:rsidRPr="00001C42" w:rsidR="000352D4" w:rsidP="008447FC" w:rsidRDefault="000352D4" w14:paraId="2C4B922A" w14:textId="77777777">
                            <w:pPr>
                              <w:pStyle w:val="OfferingList"/>
                            </w:pPr>
                            <w:r>
                              <w:t>Offering detail 2</w:t>
                            </w:r>
                          </w:p>
                          <w:p w:rsidR="000352D4" w:rsidP="008447FC" w:rsidRDefault="000352D4" w14:paraId="6A331B04" w14:textId="77777777">
                            <w:pPr>
                              <w:pStyle w:val="OfferingList"/>
                            </w:pPr>
                            <w:r>
                              <w:t>Offering detail 3</w:t>
                            </w:r>
                          </w:p>
                          <w:p w:rsidRPr="00001C42" w:rsidR="000352D4" w:rsidP="000352D4" w:rsidRDefault="000352D4" w14:paraId="45A0466A" w14:textId="77777777">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style="position:absolute;margin-left:1pt;margin-top:3.95pt;width:125.45pt;height:16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V6av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" w14:anchorId="4EA424E5">
                <v:textbox inset="0,0,0,0">
                  <w:txbxContent>
                    <w:p w:rsidR="000352D4" w:rsidP="000352D4" w:rsidRDefault="000352D4" w14:paraId="14DB08CC" w14:textId="77777777">
                      <w:pPr>
                        <w:pStyle w:val="OfferingTitle"/>
                      </w:pPr>
                      <w:r>
                        <w:t>Offering Title</w:t>
                      </w:r>
                    </w:p>
                    <w:p w:rsidR="000352D4" w:rsidP="000352D4" w:rsidRDefault="000352D4" w14:paraId="31ED2BDD" w14:textId="77777777">
                      <w:pPr>
                        <w:pStyle w:val="OfferingDescription"/>
                      </w:pPr>
                      <w:r>
                        <w:t>Offering Description</w:t>
                      </w:r>
                    </w:p>
                    <w:p w:rsidR="000352D4" w:rsidP="008447FC" w:rsidRDefault="000352D4" w14:paraId="72B88823" w14:textId="77777777">
                      <w:pPr>
                        <w:pStyle w:val="OfferingList"/>
                      </w:pPr>
                      <w:r>
                        <w:t>Offering detail 1</w:t>
                      </w:r>
                    </w:p>
                    <w:p w:rsidRPr="00001C42" w:rsidR="000352D4" w:rsidP="008447FC" w:rsidRDefault="000352D4" w14:paraId="2C4B922A" w14:textId="77777777">
                      <w:pPr>
                        <w:pStyle w:val="OfferingList"/>
                      </w:pPr>
                      <w:r>
                        <w:t>Offering detail 2</w:t>
                      </w:r>
                    </w:p>
                    <w:p w:rsidR="000352D4" w:rsidP="008447FC" w:rsidRDefault="000352D4" w14:paraId="6A331B04" w14:textId="77777777">
                      <w:pPr>
                        <w:pStyle w:val="OfferingList"/>
                      </w:pPr>
                      <w:r>
                        <w:t>Offering detail 3</w:t>
                      </w:r>
                    </w:p>
                    <w:p w:rsidRPr="00001C42" w:rsidR="000352D4" w:rsidP="000352D4" w:rsidRDefault="000352D4" w14:paraId="45A0466A" w14:textId="77777777">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45B35FD2" wp14:editId="0D6FC399">
                <wp:simplePos x="0" y="0"/>
                <wp:positionH relativeFrom="column">
                  <wp:posOffset>1991360</wp:posOffset>
                </wp:positionH>
                <wp:positionV relativeFrom="paragraph">
                  <wp:posOffset>50165</wp:posOffset>
                </wp:positionV>
                <wp:extent cx="1593215" cy="2058035"/>
                <wp:effectExtent l="0" t="0" r="6985" b="12065"/>
                <wp:wrapSquare wrapText="bothSides"/>
                <wp:docPr id="12" name="Text Box 12"/>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0352D4" w:rsidP="000352D4" w:rsidRDefault="000352D4" w14:paraId="6FAFB8BF" w14:textId="77777777">
                            <w:pPr>
                              <w:pStyle w:val="OfferingTitle"/>
                            </w:pPr>
                            <w:r>
                              <w:t>Offering Title</w:t>
                            </w:r>
                          </w:p>
                          <w:p w:rsidR="000352D4" w:rsidP="000352D4" w:rsidRDefault="000352D4" w14:paraId="434F5A38" w14:textId="77777777">
                            <w:pPr>
                              <w:pStyle w:val="OfferingDescription"/>
                            </w:pPr>
                            <w:r>
                              <w:t>Offering Description</w:t>
                            </w:r>
                          </w:p>
                          <w:p w:rsidR="000352D4" w:rsidP="008447FC" w:rsidRDefault="000352D4" w14:paraId="5644E04C" w14:textId="77777777">
                            <w:pPr>
                              <w:pStyle w:val="OfferingList"/>
                            </w:pPr>
                            <w:r>
                              <w:t>Offering detail 1</w:t>
                            </w:r>
                          </w:p>
                          <w:p w:rsidRPr="00001C42" w:rsidR="000352D4" w:rsidP="008447FC" w:rsidRDefault="000352D4" w14:paraId="2B5DA82A" w14:textId="77777777">
                            <w:pPr>
                              <w:pStyle w:val="OfferingList"/>
                            </w:pPr>
                            <w:r>
                              <w:t>Offering detail 2</w:t>
                            </w:r>
                          </w:p>
                          <w:p w:rsidR="000352D4" w:rsidP="008447FC" w:rsidRDefault="000352D4" w14:paraId="430923F5" w14:textId="77777777">
                            <w:pPr>
                              <w:pStyle w:val="OfferingList"/>
                            </w:pPr>
                            <w:r>
                              <w:t>Offering detail 3</w:t>
                            </w:r>
                          </w:p>
                          <w:p w:rsidRPr="00001C42" w:rsidR="000352D4" w:rsidP="000352D4" w:rsidRDefault="000352D4" w14:paraId="50B53988" w14:textId="77777777">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margin-left:156.8pt;margin-top:3.95pt;width:125.45pt;height:16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" w14:anchorId="45B35FD2">
                <v:textbox inset="0,0,0,0">
                  <w:txbxContent>
                    <w:p w:rsidR="000352D4" w:rsidP="000352D4" w:rsidRDefault="000352D4" w14:paraId="6FAFB8BF" w14:textId="77777777">
                      <w:pPr>
                        <w:pStyle w:val="OfferingTitle"/>
                      </w:pPr>
                      <w:r>
                        <w:t>Offering Title</w:t>
                      </w:r>
                    </w:p>
                    <w:p w:rsidR="000352D4" w:rsidP="000352D4" w:rsidRDefault="000352D4" w14:paraId="434F5A38" w14:textId="77777777">
                      <w:pPr>
                        <w:pStyle w:val="OfferingDescription"/>
                      </w:pPr>
                      <w:r>
                        <w:t>Offering Description</w:t>
                      </w:r>
                    </w:p>
                    <w:p w:rsidR="000352D4" w:rsidP="008447FC" w:rsidRDefault="000352D4" w14:paraId="5644E04C" w14:textId="77777777">
                      <w:pPr>
                        <w:pStyle w:val="OfferingList"/>
                      </w:pPr>
                      <w:r>
                        <w:t>Offering detail 1</w:t>
                      </w:r>
                    </w:p>
                    <w:p w:rsidRPr="00001C42" w:rsidR="000352D4" w:rsidP="008447FC" w:rsidRDefault="000352D4" w14:paraId="2B5DA82A" w14:textId="77777777">
                      <w:pPr>
                        <w:pStyle w:val="OfferingList"/>
                      </w:pPr>
                      <w:r>
                        <w:t>Offering detail 2</w:t>
                      </w:r>
                    </w:p>
                    <w:p w:rsidR="000352D4" w:rsidP="008447FC" w:rsidRDefault="000352D4" w14:paraId="430923F5" w14:textId="77777777">
                      <w:pPr>
                        <w:pStyle w:val="OfferingList"/>
                      </w:pPr>
                      <w:r>
                        <w:t>Offering detail 3</w:t>
                      </w:r>
                    </w:p>
                    <w:p w:rsidRPr="00001C42" w:rsidR="000352D4" w:rsidP="000352D4" w:rsidRDefault="000352D4" w14:paraId="50B53988" w14:textId="77777777">
                      <w:pPr>
                        <w:pStyle w:val="OfferingNotes"/>
                      </w:pPr>
                      <w:r>
                        <w:t>Some extra information on what this offering is about.</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13AF82ED" wp14:editId="4F3E765E">
                <wp:simplePos x="0" y="0"/>
                <wp:positionH relativeFrom="column">
                  <wp:posOffset>3942715</wp:posOffset>
                </wp:positionH>
                <wp:positionV relativeFrom="paragraph">
                  <wp:posOffset>50165</wp:posOffset>
                </wp:positionV>
                <wp:extent cx="1593215" cy="2058035"/>
                <wp:effectExtent l="0" t="0" r="6985" b="12065"/>
                <wp:wrapSquare wrapText="bothSides"/>
                <wp:docPr id="13" name="Text Box 13"/>
                <wp:cNvGraphicFramePr/>
                <a:graphic xmlns:a="http://schemas.openxmlformats.org/drawingml/2006/main">
                  <a:graphicData uri="http://schemas.microsoft.com/office/word/2010/wordprocessingShape">
                    <wps:wsp>
                      <wps:cNvSpPr txBox="1"/>
                      <wps:spPr>
                        <a:xfrm>
                          <a:off x="0" y="0"/>
                          <a:ext cx="1593215" cy="2058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0352D4" w:rsidP="000352D4" w:rsidRDefault="000352D4" w14:paraId="15D36C5B" w14:textId="77777777">
                            <w:pPr>
                              <w:pStyle w:val="OfferingTitle"/>
                            </w:pPr>
                            <w:r>
                              <w:t>Offering Title</w:t>
                            </w:r>
                          </w:p>
                          <w:p w:rsidR="000352D4" w:rsidP="000352D4" w:rsidRDefault="000352D4" w14:paraId="6AF08C17" w14:textId="77777777">
                            <w:pPr>
                              <w:pStyle w:val="OfferingDescription"/>
                            </w:pPr>
                            <w:r>
                              <w:t>Offering Description</w:t>
                            </w:r>
                          </w:p>
                          <w:p w:rsidR="000352D4" w:rsidP="008447FC" w:rsidRDefault="000352D4" w14:paraId="293B2E91" w14:textId="77777777">
                            <w:pPr>
                              <w:pStyle w:val="OfferingList"/>
                            </w:pPr>
                            <w:r>
                              <w:t>Offering detail 1</w:t>
                            </w:r>
                          </w:p>
                          <w:p w:rsidRPr="00001C42" w:rsidR="000352D4" w:rsidP="008447FC" w:rsidRDefault="000352D4" w14:paraId="5E762CD7" w14:textId="77777777">
                            <w:pPr>
                              <w:pStyle w:val="OfferingList"/>
                            </w:pPr>
                            <w:r>
                              <w:t>Offering detail 2</w:t>
                            </w:r>
                          </w:p>
                          <w:p w:rsidR="000352D4" w:rsidP="008447FC" w:rsidRDefault="000352D4" w14:paraId="76A32ED6" w14:textId="77777777">
                            <w:pPr>
                              <w:pStyle w:val="OfferingList"/>
                            </w:pPr>
                            <w:r>
                              <w:t>Offering detail 3</w:t>
                            </w:r>
                          </w:p>
                          <w:p w:rsidRPr="00001C42" w:rsidR="000352D4" w:rsidP="000352D4" w:rsidRDefault="000352D4" w14:paraId="6D48B5CF" w14:textId="77777777">
                            <w:pPr>
                              <w:pStyle w:val="OfferingNotes"/>
                            </w:pPr>
                            <w:r>
                              <w:t>Some extra information on what this offering is about.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style="position:absolute;margin-left:310.45pt;margin-top:3.95pt;width:125.45pt;height:162.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0"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" w14:anchorId="13AF82ED">
                <v:textbox inset="0,0,0,0">
                  <w:txbxContent>
                    <w:p w:rsidR="000352D4" w:rsidP="000352D4" w:rsidRDefault="000352D4" w14:paraId="15D36C5B" w14:textId="77777777">
                      <w:pPr>
                        <w:pStyle w:val="OfferingTitle"/>
                      </w:pPr>
                      <w:r>
                        <w:t>Offering Title</w:t>
                      </w:r>
                    </w:p>
                    <w:p w:rsidR="000352D4" w:rsidP="000352D4" w:rsidRDefault="000352D4" w14:paraId="6AF08C17" w14:textId="77777777">
                      <w:pPr>
                        <w:pStyle w:val="OfferingDescription"/>
                      </w:pPr>
                      <w:r>
                        <w:t>Offering Description</w:t>
                      </w:r>
                    </w:p>
                    <w:p w:rsidR="000352D4" w:rsidP="008447FC" w:rsidRDefault="000352D4" w14:paraId="293B2E91" w14:textId="77777777">
                      <w:pPr>
                        <w:pStyle w:val="OfferingList"/>
                      </w:pPr>
                      <w:r>
                        <w:t>Offering detail 1</w:t>
                      </w:r>
                    </w:p>
                    <w:p w:rsidRPr="00001C42" w:rsidR="000352D4" w:rsidP="008447FC" w:rsidRDefault="000352D4" w14:paraId="5E762CD7" w14:textId="77777777">
                      <w:pPr>
                        <w:pStyle w:val="OfferingList"/>
                      </w:pPr>
                      <w:r>
                        <w:t>Offering detail 2</w:t>
                      </w:r>
                    </w:p>
                    <w:p w:rsidR="000352D4" w:rsidP="008447FC" w:rsidRDefault="000352D4" w14:paraId="76A32ED6" w14:textId="77777777">
                      <w:pPr>
                        <w:pStyle w:val="OfferingList"/>
                      </w:pPr>
                      <w:r>
                        <w:t>Offering detail 3</w:t>
                      </w:r>
                    </w:p>
                    <w:p w:rsidRPr="00001C42" w:rsidR="000352D4" w:rsidP="000352D4" w:rsidRDefault="000352D4" w14:paraId="6D48B5CF" w14:textId="77777777">
                      <w:pPr>
                        <w:pStyle w:val="OfferingNotes"/>
                      </w:pPr>
                      <w:r>
                        <w:t>Some extra information on what this offering is about.</w:t>
                      </w:r>
                    </w:p>
                  </w:txbxContent>
                </v:textbox>
                <w10:wrap type="square"/>
              </v:shape>
            </w:pict>
          </mc:Fallback>
        </mc:AlternateContent>
      </w:r>
    </w:p>
    <w:p w:rsidR="000352D4" w:rsidP="000352D4" w:rsidRDefault="000352D4" w14:paraId="23FAE5B1" w14:textId="77777777"/>
    <w:p w:rsidRPr="00F22818" w:rsidR="000352D4" w:rsidP="000352D4" w:rsidRDefault="000352D4" w14:paraId="6B4A70FE" w14:textId="77777777"/>
    <w:p w:rsidRPr="000352D4" w:rsidR="008427E9" w:rsidP="000352D4" w:rsidRDefault="008427E9" w14:paraId="21DDBB3C" w14:textId="77777777"/>
    <w:sectPr w:rsidRPr="000352D4" w:rsidR="008427E9" w:rsidSect="00EB7CE6">
      <w:footerReference w:type="default" r:id="rId12"/>
      <w:headerReference w:type="first" r:id="rId13"/>
      <w:pgSz w:w="12240" w:h="15840" w:orient="portrait"/>
      <w:pgMar w:top="1080" w:right="1440" w:bottom="1080" w:left="1440" w:header="172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452D7" w:rsidP="00D15FD6" w:rsidRDefault="003452D7" w14:paraId="33444CB7" w14:textId="77777777">
      <w:pPr>
        <w:spacing w:after="0" w:line="240" w:lineRule="auto"/>
      </w:pPr>
      <w:r>
        <w:separator/>
      </w:r>
    </w:p>
    <w:p w:rsidR="003452D7" w:rsidRDefault="003452D7" w14:paraId="5E3FDA3A" w14:textId="77777777"/>
    <w:p w:rsidR="003452D7" w:rsidRDefault="003452D7" w14:paraId="52A3C36D" w14:textId="77777777"/>
    <w:p w:rsidR="003452D7" w:rsidRDefault="003452D7" w14:paraId="6F8D1D10" w14:textId="77777777"/>
    <w:p w:rsidR="003452D7" w:rsidRDefault="003452D7" w14:paraId="13A0E14E" w14:textId="77777777"/>
  </w:endnote>
  <w:endnote w:type="continuationSeparator" w:id="0">
    <w:p w:rsidR="003452D7" w:rsidP="00D15FD6" w:rsidRDefault="003452D7" w14:paraId="234C7906" w14:textId="77777777">
      <w:pPr>
        <w:spacing w:after="0" w:line="240" w:lineRule="auto"/>
      </w:pPr>
      <w:r>
        <w:continuationSeparator/>
      </w:r>
    </w:p>
    <w:p w:rsidR="003452D7" w:rsidRDefault="003452D7" w14:paraId="47CBB192" w14:textId="77777777"/>
    <w:p w:rsidR="003452D7" w:rsidRDefault="003452D7" w14:paraId="6C68186F" w14:textId="77777777"/>
    <w:p w:rsidR="003452D7" w:rsidRDefault="003452D7" w14:paraId="707E57D4" w14:textId="77777777"/>
    <w:p w:rsidR="003452D7" w:rsidRDefault="003452D7" w14:paraId="39FC4372" w14:textId="77777777"/>
  </w:endnote>
  <w:endnote w:type="continuationNotice" w:id="1">
    <w:p w:rsidR="003452D7" w:rsidRDefault="003452D7" w14:paraId="28317AB3" w14:textId="77777777">
      <w:pPr>
        <w:spacing w:before="0" w:after="0" w:line="240" w:lineRule="auto"/>
      </w:pPr>
    </w:p>
    <w:p w:rsidR="003452D7" w:rsidRDefault="003452D7" w14:paraId="0D3CF8B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Helvetica Neue">
    <w:altName w:val="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tbl>
    <w:tblPr>
      <w:tblW w:w="0" w:type="auto"/>
      <w:tblCellSpacing w:w="36" w:type="dxa"/>
      <w:tblCellMar>
        <w:left w:w="0" w:type="dxa"/>
        <w:right w:w="0" w:type="dxa"/>
      </w:tblCellMar>
      <w:tblLook w:val="04A0" w:firstRow="1" w:lastRow="0" w:firstColumn="1" w:lastColumn="0" w:noHBand="0" w:noVBand="1"/>
    </w:tblPr>
    <w:tblGrid>
      <w:gridCol w:w="331"/>
      <w:gridCol w:w="4644"/>
      <w:gridCol w:w="4385"/>
    </w:tblGrid>
    <w:tr w:rsidRPr="002B5EBE" w:rsidR="00B173BA" w:rsidTr="00146BA4" w14:paraId="518A993D" w14:textId="77777777">
      <w:trPr>
        <w:tblCellSpacing w:w="36" w:type="dxa"/>
      </w:trPr>
      <w:tc>
        <w:tcPr>
          <w:tcW w:w="243" w:type="dxa"/>
        </w:tcPr>
        <w:p w:rsidRPr="002B5EBE" w:rsidR="00215BA3" w:rsidP="00215BA3" w:rsidRDefault="00215BA3" w14:paraId="1AC75D2C" w14:textId="77777777">
          <w:pPr>
            <w:pStyle w:val="Footer"/>
            <w:spacing w:before="480"/>
            <w:rPr>
              <w:szCs w:val="20"/>
            </w:rPr>
          </w:pPr>
          <w:r w:rsidRPr="002B5EBE">
            <w:rPr>
              <w:rStyle w:val="PageNumber"/>
              <w:szCs w:val="20"/>
            </w:rPr>
            <w:fldChar w:fldCharType="begin"/>
          </w:r>
          <w:r w:rsidRPr="002B5EBE">
            <w:rPr>
              <w:rStyle w:val="PageNumber"/>
              <w:szCs w:val="20"/>
            </w:rPr>
            <w:instrText xml:space="preserve"> PAGE </w:instrText>
          </w:r>
          <w:r w:rsidRPr="002B5EBE">
            <w:rPr>
              <w:rStyle w:val="PageNumber"/>
              <w:szCs w:val="20"/>
            </w:rPr>
            <w:fldChar w:fldCharType="separate"/>
          </w:r>
          <w:r>
            <w:rPr>
              <w:rStyle w:val="PageNumber"/>
              <w:szCs w:val="20"/>
            </w:rPr>
            <w:t>2</w:t>
          </w:r>
          <w:r w:rsidRPr="002B5EBE">
            <w:rPr>
              <w:rStyle w:val="PageNumber"/>
              <w:szCs w:val="20"/>
            </w:rPr>
            <w:fldChar w:fldCharType="end"/>
          </w:r>
        </w:p>
      </w:tc>
      <w:tc>
        <w:tcPr>
          <w:tcW w:w="5306" w:type="dxa"/>
        </w:tcPr>
        <w:p w:rsidRPr="002B5EBE" w:rsidR="00215BA3" w:rsidP="00215BA3" w:rsidRDefault="00215BA3" w14:paraId="6D4E129F" w14:textId="77777777">
          <w:pPr>
            <w:pStyle w:val="Footer"/>
            <w:spacing w:before="480"/>
          </w:pPr>
        </w:p>
      </w:tc>
      <w:tc>
        <w:tcPr>
          <w:tcW w:w="4963" w:type="dxa"/>
        </w:tcPr>
        <w:p w:rsidR="00215BA3" w:rsidP="00215BA3" w:rsidRDefault="00B173BA" w14:paraId="672D57B5" w14:textId="77777777">
          <w:pPr>
            <w:pStyle w:val="Footer"/>
            <w:spacing w:before="480"/>
            <w:jc w:val="right"/>
          </w:pPr>
          <w:r>
            <w:rPr>
              <w:noProof/>
            </w:rPr>
            <w:drawing>
              <wp:anchor distT="0" distB="0" distL="114300" distR="114300" simplePos="0" relativeHeight="251659264" behindDoc="0" locked="0" layoutInCell="1" allowOverlap="1" wp14:anchorId="5D1594AA" wp14:editId="1FF5271C">
                <wp:simplePos x="0" y="0"/>
                <wp:positionH relativeFrom="column">
                  <wp:posOffset>854710</wp:posOffset>
                </wp:positionH>
                <wp:positionV relativeFrom="paragraph">
                  <wp:posOffset>164142</wp:posOffset>
                </wp:positionV>
                <wp:extent cx="1747738" cy="312390"/>
                <wp:effectExtent l="0" t="0" r="0" b="5715"/>
                <wp:wrapNone/>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1747738" cy="312390"/>
                        </a:xfrm>
                        <a:prstGeom prst="rect">
                          <a:avLst/>
                        </a:prstGeom>
                      </pic:spPr>
                    </pic:pic>
                  </a:graphicData>
                </a:graphic>
                <wp14:sizeRelH relativeFrom="page">
                  <wp14:pctWidth>0</wp14:pctWidth>
                </wp14:sizeRelH>
                <wp14:sizeRelV relativeFrom="page">
                  <wp14:pctHeight>0</wp14:pctHeight>
                </wp14:sizeRelV>
              </wp:anchor>
            </w:drawing>
          </w:r>
        </w:p>
      </w:tc>
    </w:tr>
  </w:tbl>
  <w:p w:rsidRPr="00215BA3" w:rsidR="00676A27" w:rsidP="00215BA3" w:rsidRDefault="00676A27" w14:paraId="4D2594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452D7" w:rsidP="00D15FD6" w:rsidRDefault="003452D7" w14:paraId="550DAE4F" w14:textId="77777777">
      <w:pPr>
        <w:spacing w:after="0" w:line="240" w:lineRule="auto"/>
      </w:pPr>
      <w:r>
        <w:separator/>
      </w:r>
    </w:p>
    <w:p w:rsidR="003452D7" w:rsidRDefault="003452D7" w14:paraId="08E4EBB6" w14:textId="77777777"/>
    <w:p w:rsidR="003452D7" w:rsidRDefault="003452D7" w14:paraId="513364E1" w14:textId="77777777"/>
    <w:p w:rsidR="003452D7" w:rsidRDefault="003452D7" w14:paraId="3BB1FBAF" w14:textId="77777777"/>
    <w:p w:rsidR="003452D7" w:rsidRDefault="003452D7" w14:paraId="36112A4A" w14:textId="77777777"/>
  </w:footnote>
  <w:footnote w:type="continuationSeparator" w:id="0">
    <w:p w:rsidR="003452D7" w:rsidP="00D15FD6" w:rsidRDefault="003452D7" w14:paraId="71EEC34E" w14:textId="77777777">
      <w:pPr>
        <w:spacing w:after="0" w:line="240" w:lineRule="auto"/>
      </w:pPr>
      <w:r>
        <w:continuationSeparator/>
      </w:r>
    </w:p>
    <w:p w:rsidR="003452D7" w:rsidRDefault="003452D7" w14:paraId="6FC77661" w14:textId="77777777"/>
    <w:p w:rsidR="003452D7" w:rsidRDefault="003452D7" w14:paraId="52154892" w14:textId="77777777"/>
    <w:p w:rsidR="003452D7" w:rsidRDefault="003452D7" w14:paraId="158DE115" w14:textId="77777777"/>
    <w:p w:rsidR="003452D7" w:rsidRDefault="003452D7" w14:paraId="7F00A683" w14:textId="77777777"/>
  </w:footnote>
  <w:footnote w:type="continuationNotice" w:id="1">
    <w:p w:rsidR="003452D7" w:rsidRDefault="003452D7" w14:paraId="577DED34" w14:textId="77777777">
      <w:pPr>
        <w:spacing w:before="0" w:after="0" w:line="240" w:lineRule="auto"/>
      </w:pPr>
    </w:p>
    <w:p w:rsidR="003452D7" w:rsidRDefault="003452D7" w14:paraId="1501BE6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5BA3" w:rsidP="008B4DE3" w:rsidRDefault="00215BA3" w14:paraId="17BC4F25" w14:textId="77777777">
    <w:pPr>
      <w:pStyle w:val="Header"/>
      <w:tabs>
        <w:tab w:val="left" w:pos="221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A20"/>
    <w:multiLevelType w:val="hybridMultilevel"/>
    <w:tmpl w:val="B9405DF4"/>
    <w:lvl w:ilvl="0" w:tplc="640441DA">
      <w:start w:val="1"/>
      <w:numFmt w:val="bullet"/>
      <w:lvlText w:val=""/>
      <w:lvlJc w:val="left"/>
      <w:pPr>
        <w:ind w:left="576" w:hanging="288"/>
      </w:pPr>
      <w:rPr>
        <w:rFonts w:hint="default" w:ascii="Wingdings" w:hAnsi="Wingdings"/>
        <w:color w:val="202C9B" w:themeColor="accent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84C7194"/>
    <w:multiLevelType w:val="hybridMultilevel"/>
    <w:tmpl w:val="CF18619A"/>
    <w:lvl w:ilvl="0" w:tplc="CB2E437E">
      <w:start w:val="1"/>
      <w:numFmt w:val="decimal"/>
      <w:pStyle w:val="ListParagraph"/>
      <w:lvlText w:val="%1."/>
      <w:lvlJc w:val="left"/>
      <w:pPr>
        <w:ind w:left="576" w:hanging="288"/>
      </w:pPr>
      <w:rPr>
        <w:rFonts w:hint="default"/>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9B33E43"/>
    <w:multiLevelType w:val="hybridMultilevel"/>
    <w:tmpl w:val="E7C864E6"/>
    <w:lvl w:ilvl="0" w:tplc="D7C06AD2">
      <w:start w:val="1"/>
      <w:numFmt w:val="bullet"/>
      <w:pStyle w:val="OfferingList"/>
      <w:lvlText w:val=""/>
      <w:lvlJc w:val="left"/>
      <w:pPr>
        <w:ind w:left="288" w:hanging="288"/>
      </w:pPr>
      <w:rPr>
        <w:rFonts w:hint="default" w:ascii="Wingdings" w:hAnsi="Wingdings"/>
        <w:color w:val="F2055C" w:themeColor="accent3"/>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BC60DA"/>
    <w:multiLevelType w:val="hybridMultilevel"/>
    <w:tmpl w:val="B9B28CFC"/>
    <w:lvl w:ilvl="0" w:tplc="BB08A5C6">
      <w:start w:val="1"/>
      <w:numFmt w:val="bullet"/>
      <w:lvlText w:val=""/>
      <w:lvlJc w:val="left"/>
      <w:pPr>
        <w:ind w:left="360" w:hanging="360"/>
      </w:pPr>
      <w:rPr>
        <w:rFonts w:hint="default" w:ascii="Wingdings" w:hAnsi="Wingdings"/>
        <w:color w:val="202C9B" w:themeColor="accent2"/>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E71E66"/>
    <w:multiLevelType w:val="hybridMultilevel"/>
    <w:tmpl w:val="F29868BA"/>
    <w:lvl w:ilvl="0" w:tplc="BB08A5C6">
      <w:start w:val="1"/>
      <w:numFmt w:val="bullet"/>
      <w:lvlText w:val=""/>
      <w:lvlJc w:val="left"/>
      <w:pPr>
        <w:ind w:left="360" w:hanging="360"/>
      </w:pPr>
      <w:rPr>
        <w:rFonts w:hint="default" w:ascii="Wingdings" w:hAnsi="Wingdings"/>
        <w:color w:val="202C9B" w:themeColor="accent2"/>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CC4F89"/>
    <w:multiLevelType w:val="multilevel"/>
    <w:tmpl w:val="DA9C439C"/>
    <w:styleLink w:val="CurrentList1"/>
    <w:lvl w:ilvl="0">
      <w:start w:val="1"/>
      <w:numFmt w:val="decimal"/>
      <w:lvlText w:val="%1."/>
      <w:lvlJc w:val="left"/>
      <w:pPr>
        <w:ind w:left="648" w:hanging="360"/>
      </w:pPr>
      <w:rPr>
        <w:rFonts w:hint="default"/>
        <w:color w:val="202C9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76A9E"/>
    <w:multiLevelType w:val="hybridMultilevel"/>
    <w:tmpl w:val="4A4829E8"/>
    <w:lvl w:ilvl="0" w:tplc="36327366">
      <w:start w:val="1"/>
      <w:numFmt w:val="bullet"/>
      <w:pStyle w:val="ListParagraphnoinden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49A7BF4"/>
    <w:multiLevelType w:val="hybridMultilevel"/>
    <w:tmpl w:val="230A80D4"/>
    <w:lvl w:ilvl="0" w:tplc="40DA47AC">
      <w:start w:val="1"/>
      <w:numFmt w:val="bullet"/>
      <w:lvlText w:val=""/>
      <w:lvlJc w:val="left"/>
      <w:pPr>
        <w:ind w:left="576" w:hanging="288"/>
      </w:pPr>
      <w:rPr>
        <w:rFonts w:hint="default" w:ascii="Wingdings" w:hAnsi="Wingdings"/>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8" w15:restartNumberingAfterBreak="0">
    <w:nsid w:val="46BC5D51"/>
    <w:multiLevelType w:val="hybridMultilevel"/>
    <w:tmpl w:val="7F2EAD5C"/>
    <w:lvl w:ilvl="0" w:tplc="BB08A5C6">
      <w:start w:val="1"/>
      <w:numFmt w:val="bullet"/>
      <w:lvlText w:val=""/>
      <w:lvlJc w:val="left"/>
      <w:pPr>
        <w:ind w:left="360" w:hanging="360"/>
      </w:pPr>
      <w:rPr>
        <w:rFonts w:hint="default" w:ascii="Wingdings" w:hAnsi="Wingdings"/>
        <w:color w:val="202C9B" w:themeColor="accent2"/>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F7A2EFB"/>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A6B0718"/>
    <w:multiLevelType w:val="hybridMultilevel"/>
    <w:tmpl w:val="DA9C439C"/>
    <w:lvl w:ilvl="0" w:tplc="0409000F">
      <w:start w:val="1"/>
      <w:numFmt w:val="decimal"/>
      <w:lvlText w:val="%1."/>
      <w:lvlJc w:val="left"/>
      <w:pPr>
        <w:ind w:left="648" w:hanging="360"/>
      </w:pPr>
      <w:rPr>
        <w:rFonts w:hint="default"/>
        <w:color w:val="202C9B"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DF0A63"/>
    <w:multiLevelType w:val="multilevel"/>
    <w:tmpl w:val="DA9C439C"/>
    <w:styleLink w:val="CurrentList4"/>
    <w:lvl w:ilvl="0">
      <w:start w:val="1"/>
      <w:numFmt w:val="decimal"/>
      <w:lvlText w:val="%1."/>
      <w:lvlJc w:val="left"/>
      <w:pPr>
        <w:ind w:left="648" w:hanging="360"/>
      </w:pPr>
      <w:rPr>
        <w:rFonts w:hint="default"/>
        <w:color w:val="202C9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34520D"/>
    <w:multiLevelType w:val="hybridMultilevel"/>
    <w:tmpl w:val="F970DAC8"/>
    <w:lvl w:ilvl="0" w:tplc="40DA47AC">
      <w:start w:val="1"/>
      <w:numFmt w:val="bullet"/>
      <w:lvlText w:val=""/>
      <w:lvlJc w:val="left"/>
      <w:pPr>
        <w:ind w:left="576" w:hanging="288"/>
      </w:pPr>
      <w:rPr>
        <w:rFonts w:hint="default" w:ascii="Wingdings" w:hAnsi="Wingdings"/>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74B17F29"/>
    <w:multiLevelType w:val="multilevel"/>
    <w:tmpl w:val="276006A4"/>
    <w:styleLink w:val="CurrentList3"/>
    <w:lvl w:ilvl="0">
      <w:start w:val="1"/>
      <w:numFmt w:val="bullet"/>
      <w:lvlText w:val=""/>
      <w:lvlJc w:val="left"/>
      <w:pPr>
        <w:ind w:left="288" w:hanging="288"/>
      </w:pPr>
      <w:rPr>
        <w:rFonts w:hint="default" w:ascii="Wingdings" w:hAnsi="Wingdings"/>
        <w:color w:val="11207F" w:themeColor="accent1"/>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79272B43"/>
    <w:multiLevelType w:val="hybridMultilevel"/>
    <w:tmpl w:val="E1D07342"/>
    <w:lvl w:ilvl="0" w:tplc="40DA47AC">
      <w:start w:val="1"/>
      <w:numFmt w:val="bullet"/>
      <w:lvlText w:val=""/>
      <w:lvlJc w:val="left"/>
      <w:pPr>
        <w:ind w:left="576" w:hanging="288"/>
      </w:pPr>
      <w:rPr>
        <w:rFonts w:hint="default" w:ascii="Wingdings" w:hAnsi="Wingdings"/>
        <w:color w:val="11207F" w:themeColor="accent1"/>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7F801AE9"/>
    <w:multiLevelType w:val="multilevel"/>
    <w:tmpl w:val="0A0A9C3E"/>
    <w:styleLink w:val="CurrentList2"/>
    <w:lvl w:ilvl="0">
      <w:start w:val="1"/>
      <w:numFmt w:val="bullet"/>
      <w:lvlText w:val=""/>
      <w:lvlJc w:val="left"/>
      <w:pPr>
        <w:ind w:left="288" w:hanging="288"/>
      </w:pPr>
      <w:rPr>
        <w:rFonts w:hint="default" w:ascii="Wingdings" w:hAnsi="Wingdings"/>
        <w:color w:val="202C9B" w:themeColor="accent2"/>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377317606">
    <w:abstractNumId w:val="2"/>
  </w:num>
  <w:num w:numId="2" w16cid:durableId="255870951">
    <w:abstractNumId w:val="6"/>
  </w:num>
  <w:num w:numId="3" w16cid:durableId="233662031">
    <w:abstractNumId w:val="1"/>
  </w:num>
  <w:num w:numId="4" w16cid:durableId="1249266551">
    <w:abstractNumId w:val="8"/>
  </w:num>
  <w:num w:numId="5" w16cid:durableId="1588273190">
    <w:abstractNumId w:val="3"/>
  </w:num>
  <w:num w:numId="6" w16cid:durableId="188841750">
    <w:abstractNumId w:val="4"/>
  </w:num>
  <w:num w:numId="7" w16cid:durableId="1371875115">
    <w:abstractNumId w:val="0"/>
  </w:num>
  <w:num w:numId="8" w16cid:durableId="504126070">
    <w:abstractNumId w:val="10"/>
  </w:num>
  <w:num w:numId="9" w16cid:durableId="1120101414">
    <w:abstractNumId w:val="5"/>
  </w:num>
  <w:num w:numId="10" w16cid:durableId="14353797">
    <w:abstractNumId w:val="15"/>
  </w:num>
  <w:num w:numId="11" w16cid:durableId="484905505">
    <w:abstractNumId w:val="13"/>
  </w:num>
  <w:num w:numId="12" w16cid:durableId="655762921">
    <w:abstractNumId w:val="11"/>
  </w:num>
  <w:num w:numId="13" w16cid:durableId="2115006400">
    <w:abstractNumId w:val="7"/>
  </w:num>
  <w:num w:numId="14" w16cid:durableId="518545424">
    <w:abstractNumId w:val="12"/>
  </w:num>
  <w:num w:numId="15" w16cid:durableId="402021635">
    <w:abstractNumId w:val="14"/>
  </w:num>
  <w:num w:numId="16" w16cid:durableId="751126838">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FE4"/>
    <w:rsid w:val="00000000"/>
    <w:rsid w:val="00001C42"/>
    <w:rsid w:val="00026AF9"/>
    <w:rsid w:val="000352D4"/>
    <w:rsid w:val="000608D0"/>
    <w:rsid w:val="000710D8"/>
    <w:rsid w:val="00097251"/>
    <w:rsid w:val="000D2B96"/>
    <w:rsid w:val="00130395"/>
    <w:rsid w:val="001612FE"/>
    <w:rsid w:val="001A2869"/>
    <w:rsid w:val="001A3B71"/>
    <w:rsid w:val="001A3BFF"/>
    <w:rsid w:val="00215BA3"/>
    <w:rsid w:val="0021760A"/>
    <w:rsid w:val="00222C13"/>
    <w:rsid w:val="00226225"/>
    <w:rsid w:val="00245E9F"/>
    <w:rsid w:val="0025017B"/>
    <w:rsid w:val="00262C2C"/>
    <w:rsid w:val="002822B1"/>
    <w:rsid w:val="002840E0"/>
    <w:rsid w:val="0028467D"/>
    <w:rsid w:val="0029155C"/>
    <w:rsid w:val="00294E46"/>
    <w:rsid w:val="002954A1"/>
    <w:rsid w:val="002B5EBE"/>
    <w:rsid w:val="002C36B4"/>
    <w:rsid w:val="002D0CD8"/>
    <w:rsid w:val="002F5BD5"/>
    <w:rsid w:val="00303604"/>
    <w:rsid w:val="003317B7"/>
    <w:rsid w:val="0034385D"/>
    <w:rsid w:val="003452D7"/>
    <w:rsid w:val="00355691"/>
    <w:rsid w:val="0036720C"/>
    <w:rsid w:val="003924A3"/>
    <w:rsid w:val="0039375D"/>
    <w:rsid w:val="003A1D1A"/>
    <w:rsid w:val="003C1201"/>
    <w:rsid w:val="003D1801"/>
    <w:rsid w:val="003E771A"/>
    <w:rsid w:val="003F20E0"/>
    <w:rsid w:val="00456F64"/>
    <w:rsid w:val="00462424"/>
    <w:rsid w:val="00470314"/>
    <w:rsid w:val="00474B99"/>
    <w:rsid w:val="00490547"/>
    <w:rsid w:val="004E5B86"/>
    <w:rsid w:val="004F7B91"/>
    <w:rsid w:val="005051D8"/>
    <w:rsid w:val="00511C7E"/>
    <w:rsid w:val="005166DD"/>
    <w:rsid w:val="005237B7"/>
    <w:rsid w:val="00547A3F"/>
    <w:rsid w:val="00550BCC"/>
    <w:rsid w:val="00551E9B"/>
    <w:rsid w:val="005822D9"/>
    <w:rsid w:val="00597933"/>
    <w:rsid w:val="00597EA2"/>
    <w:rsid w:val="005C6FE4"/>
    <w:rsid w:val="005C7680"/>
    <w:rsid w:val="005D4311"/>
    <w:rsid w:val="00607CE3"/>
    <w:rsid w:val="00620190"/>
    <w:rsid w:val="006410B8"/>
    <w:rsid w:val="0064568D"/>
    <w:rsid w:val="006503E2"/>
    <w:rsid w:val="00666520"/>
    <w:rsid w:val="00672E71"/>
    <w:rsid w:val="00676A27"/>
    <w:rsid w:val="006A4181"/>
    <w:rsid w:val="006B18F8"/>
    <w:rsid w:val="006C7BDD"/>
    <w:rsid w:val="006D0C45"/>
    <w:rsid w:val="006F07CE"/>
    <w:rsid w:val="006F1A29"/>
    <w:rsid w:val="00700A56"/>
    <w:rsid w:val="007027C8"/>
    <w:rsid w:val="0071051C"/>
    <w:rsid w:val="00730E89"/>
    <w:rsid w:val="00734C70"/>
    <w:rsid w:val="0074278A"/>
    <w:rsid w:val="007904F9"/>
    <w:rsid w:val="00793626"/>
    <w:rsid w:val="007A2463"/>
    <w:rsid w:val="007A27C6"/>
    <w:rsid w:val="007A44AD"/>
    <w:rsid w:val="007E3122"/>
    <w:rsid w:val="007E6E67"/>
    <w:rsid w:val="00803853"/>
    <w:rsid w:val="00815019"/>
    <w:rsid w:val="008427E9"/>
    <w:rsid w:val="008447FC"/>
    <w:rsid w:val="00856DA3"/>
    <w:rsid w:val="008663B1"/>
    <w:rsid w:val="0088347C"/>
    <w:rsid w:val="008858AE"/>
    <w:rsid w:val="00887AD9"/>
    <w:rsid w:val="00887D8B"/>
    <w:rsid w:val="008A7249"/>
    <w:rsid w:val="008B3DAA"/>
    <w:rsid w:val="008B4DE3"/>
    <w:rsid w:val="008C28EA"/>
    <w:rsid w:val="008F321C"/>
    <w:rsid w:val="00907D7F"/>
    <w:rsid w:val="009250A2"/>
    <w:rsid w:val="00934523"/>
    <w:rsid w:val="009441A4"/>
    <w:rsid w:val="0096041E"/>
    <w:rsid w:val="00985732"/>
    <w:rsid w:val="00994DBF"/>
    <w:rsid w:val="00997350"/>
    <w:rsid w:val="009B23B0"/>
    <w:rsid w:val="009C74B5"/>
    <w:rsid w:val="009D375B"/>
    <w:rsid w:val="009D4F00"/>
    <w:rsid w:val="009F07E8"/>
    <w:rsid w:val="00A10C23"/>
    <w:rsid w:val="00A10F68"/>
    <w:rsid w:val="00A135FA"/>
    <w:rsid w:val="00A13DAC"/>
    <w:rsid w:val="00A50EF8"/>
    <w:rsid w:val="00A54533"/>
    <w:rsid w:val="00A74551"/>
    <w:rsid w:val="00A946BC"/>
    <w:rsid w:val="00A951C5"/>
    <w:rsid w:val="00AA0F05"/>
    <w:rsid w:val="00AB096F"/>
    <w:rsid w:val="00AB112C"/>
    <w:rsid w:val="00AB307D"/>
    <w:rsid w:val="00AB5104"/>
    <w:rsid w:val="00AF3044"/>
    <w:rsid w:val="00B106FF"/>
    <w:rsid w:val="00B15654"/>
    <w:rsid w:val="00B173BA"/>
    <w:rsid w:val="00B25F23"/>
    <w:rsid w:val="00B36B8D"/>
    <w:rsid w:val="00B44748"/>
    <w:rsid w:val="00B73E2A"/>
    <w:rsid w:val="00B7768B"/>
    <w:rsid w:val="00B90DFC"/>
    <w:rsid w:val="00BC666A"/>
    <w:rsid w:val="00BD1162"/>
    <w:rsid w:val="00BE1198"/>
    <w:rsid w:val="00BF45CE"/>
    <w:rsid w:val="00C02407"/>
    <w:rsid w:val="00C23589"/>
    <w:rsid w:val="00C253BE"/>
    <w:rsid w:val="00C2550E"/>
    <w:rsid w:val="00C521D6"/>
    <w:rsid w:val="00C532FF"/>
    <w:rsid w:val="00C65FF6"/>
    <w:rsid w:val="00C767EB"/>
    <w:rsid w:val="00C90B52"/>
    <w:rsid w:val="00C9479D"/>
    <w:rsid w:val="00C948FC"/>
    <w:rsid w:val="00C97D7E"/>
    <w:rsid w:val="00CA61AF"/>
    <w:rsid w:val="00CC32AA"/>
    <w:rsid w:val="00CD7CF1"/>
    <w:rsid w:val="00CE65B6"/>
    <w:rsid w:val="00CF2FB7"/>
    <w:rsid w:val="00D14141"/>
    <w:rsid w:val="00D15FD6"/>
    <w:rsid w:val="00D26B4F"/>
    <w:rsid w:val="00D37E51"/>
    <w:rsid w:val="00D46C87"/>
    <w:rsid w:val="00D61F21"/>
    <w:rsid w:val="00D75746"/>
    <w:rsid w:val="00D75C40"/>
    <w:rsid w:val="00D82262"/>
    <w:rsid w:val="00D83727"/>
    <w:rsid w:val="00DA2BAB"/>
    <w:rsid w:val="00DA649D"/>
    <w:rsid w:val="00DE1831"/>
    <w:rsid w:val="00DF106C"/>
    <w:rsid w:val="00E043A7"/>
    <w:rsid w:val="00E06A75"/>
    <w:rsid w:val="00E16525"/>
    <w:rsid w:val="00E26649"/>
    <w:rsid w:val="00E26B7D"/>
    <w:rsid w:val="00E40E33"/>
    <w:rsid w:val="00E5541E"/>
    <w:rsid w:val="00E62A77"/>
    <w:rsid w:val="00EA0A03"/>
    <w:rsid w:val="00EB60EE"/>
    <w:rsid w:val="00EB7CE6"/>
    <w:rsid w:val="00EC3FD6"/>
    <w:rsid w:val="00EC79A6"/>
    <w:rsid w:val="00ED1C39"/>
    <w:rsid w:val="00ED5CDB"/>
    <w:rsid w:val="00ED5F9F"/>
    <w:rsid w:val="00EE7E0F"/>
    <w:rsid w:val="00EF368D"/>
    <w:rsid w:val="00F00181"/>
    <w:rsid w:val="00F07C09"/>
    <w:rsid w:val="00F22818"/>
    <w:rsid w:val="00F347BE"/>
    <w:rsid w:val="00F3563A"/>
    <w:rsid w:val="00F50980"/>
    <w:rsid w:val="00F56F65"/>
    <w:rsid w:val="00F874F6"/>
    <w:rsid w:val="00F943E2"/>
    <w:rsid w:val="00F9766E"/>
    <w:rsid w:val="00FA3323"/>
    <w:rsid w:val="00FC0F13"/>
    <w:rsid w:val="00FC6311"/>
    <w:rsid w:val="0D7F2334"/>
    <w:rsid w:val="389148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F90C10"/>
  <w14:defaultImageDpi w14:val="300"/>
  <w15:docId w15:val="{613614CA-40F1-6846-9105-1B7064515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hAnsi="Helvetica Neue" w:cs="Times New Roman" w:eastAsiaTheme="minorEastAs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5" w:semiHidden="1" w:unhideWhenUsed="1" w:qFormat="1"/>
    <w:lsdException w:name="Signature" w:uiPriority="6"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4" w:semiHidden="1" w:unhideWhenUsed="1" w:qFormat="1"/>
    <w:lsdException w:name="Date" w:uiPriority="2"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0"/>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620190"/>
    <w:pPr>
      <w:suppressAutoHyphens/>
      <w:spacing w:before="160" w:after="160" w:line="288" w:lineRule="auto"/>
    </w:pPr>
    <w:rPr>
      <w:rFonts w:ascii="Franklin Gothic Book" w:hAnsi="Franklin Gothic Book"/>
      <w:sz w:val="18"/>
    </w:rPr>
  </w:style>
  <w:style w:type="paragraph" w:styleId="Heading1">
    <w:name w:val="heading 1"/>
    <w:basedOn w:val="Normal"/>
    <w:next w:val="Normal"/>
    <w:link w:val="Heading1Char"/>
    <w:autoRedefine/>
    <w:uiPriority w:val="9"/>
    <w:qFormat/>
    <w:rsid w:val="0088347C"/>
    <w:pPr>
      <w:spacing w:before="480" w:after="240" w:line="216" w:lineRule="auto"/>
      <w:outlineLvl w:val="0"/>
    </w:pPr>
    <w:rPr>
      <w:rFonts w:cs="Times New Roman (Headings CS)" w:asciiTheme="majorHAnsi" w:hAnsiTheme="majorHAnsi" w:eastAsiaTheme="majorEastAsia"/>
      <w:bCs/>
      <w:i/>
      <w:color w:val="11207F" w:themeColor="accent1"/>
      <w:spacing w:val="10"/>
      <w:sz w:val="32"/>
      <w:szCs w:val="32"/>
      <w:lang w:eastAsia="zh-TW"/>
    </w:rPr>
  </w:style>
  <w:style w:type="paragraph" w:styleId="Heading2">
    <w:name w:val="heading 2"/>
    <w:basedOn w:val="Normal"/>
    <w:next w:val="Normal"/>
    <w:link w:val="Heading2Char"/>
    <w:autoRedefine/>
    <w:uiPriority w:val="9"/>
    <w:unhideWhenUsed/>
    <w:qFormat/>
    <w:rsid w:val="0088347C"/>
    <w:pPr>
      <w:spacing w:before="240" w:line="240" w:lineRule="auto"/>
      <w:outlineLvl w:val="1"/>
    </w:pPr>
    <w:rPr>
      <w:rFonts w:asciiTheme="majorHAnsi" w:hAnsiTheme="majorHAnsi"/>
      <w:b/>
      <w:color w:val="11207F" w:themeColor="accent1"/>
      <w:spacing w:val="10"/>
      <w:sz w:val="24"/>
      <w:szCs w:val="26"/>
    </w:rPr>
  </w:style>
  <w:style w:type="paragraph" w:styleId="Heading3">
    <w:name w:val="heading 3"/>
    <w:basedOn w:val="Normal"/>
    <w:next w:val="Normal"/>
    <w:link w:val="Heading3Char"/>
    <w:autoRedefine/>
    <w:uiPriority w:val="9"/>
    <w:unhideWhenUsed/>
    <w:qFormat/>
    <w:rsid w:val="00B173BA"/>
    <w:pPr>
      <w:spacing w:before="360" w:after="240" w:line="216" w:lineRule="auto"/>
      <w:outlineLvl w:val="2"/>
    </w:pPr>
    <w:rPr>
      <w:rFonts w:cs="Times New Roman (Headings CS)" w:asciiTheme="majorHAnsi" w:hAnsiTheme="majorHAnsi" w:eastAsiaTheme="majorEastAsia"/>
      <w:b/>
      <w:i/>
      <w:caps/>
      <w:color w:val="11207F" w:themeColor="accent1"/>
      <w:spacing w:val="10"/>
      <w:sz w:val="20"/>
    </w:rPr>
  </w:style>
  <w:style w:type="paragraph" w:styleId="Heading4">
    <w:name w:val="heading 4"/>
    <w:basedOn w:val="Normal"/>
    <w:next w:val="Normal"/>
    <w:link w:val="Heading4Char"/>
    <w:uiPriority w:val="9"/>
    <w:semiHidden/>
    <w:unhideWhenUsed/>
    <w:rsid w:val="000710D8"/>
    <w:pPr>
      <w:keepNext/>
      <w:keepLines/>
      <w:spacing w:before="40" w:after="0"/>
      <w:outlineLvl w:val="3"/>
    </w:pPr>
    <w:rPr>
      <w:rFonts w:eastAsiaTheme="majorEastAsia" w:cstheme="majorBidi"/>
      <w:i/>
      <w:iCs/>
      <w:color w:val="0C175E"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8347C"/>
    <w:rPr>
      <w:rFonts w:cs="Times New Roman (Headings CS)" w:asciiTheme="majorHAnsi" w:hAnsiTheme="majorHAnsi" w:eastAsiaTheme="majorEastAsia"/>
      <w:bCs/>
      <w:i/>
      <w:color w:val="11207F" w:themeColor="accent1"/>
      <w:spacing w:val="10"/>
      <w:sz w:val="32"/>
      <w:szCs w:val="32"/>
      <w:lang w:eastAsia="zh-TW"/>
    </w:rPr>
  </w:style>
  <w:style w:type="character" w:styleId="Heading2Char" w:customStyle="1">
    <w:name w:val="Heading 2 Char"/>
    <w:basedOn w:val="DefaultParagraphFont"/>
    <w:link w:val="Heading2"/>
    <w:uiPriority w:val="9"/>
    <w:rsid w:val="0088347C"/>
    <w:rPr>
      <w:rFonts w:asciiTheme="majorHAnsi" w:hAnsiTheme="majorHAnsi"/>
      <w:b/>
      <w:color w:val="11207F" w:themeColor="accent1"/>
      <w:spacing w:val="10"/>
      <w:szCs w:val="26"/>
    </w:rPr>
  </w:style>
  <w:style w:type="character" w:styleId="Heading3Char" w:customStyle="1">
    <w:name w:val="Heading 3 Char"/>
    <w:basedOn w:val="DefaultParagraphFont"/>
    <w:link w:val="Heading3"/>
    <w:uiPriority w:val="9"/>
    <w:rsid w:val="00B173BA"/>
    <w:rPr>
      <w:rFonts w:cs="Times New Roman (Headings CS)" w:asciiTheme="majorHAnsi" w:hAnsiTheme="majorHAnsi" w:eastAsiaTheme="majorEastAsia"/>
      <w:b/>
      <w:i/>
      <w:caps/>
      <w:color w:val="11207F" w:themeColor="accent1"/>
      <w:spacing w:val="10"/>
      <w:sz w:val="20"/>
    </w:rPr>
  </w:style>
  <w:style w:type="paragraph" w:styleId="Title">
    <w:name w:val="Title"/>
    <w:basedOn w:val="Normal"/>
    <w:next w:val="Subtitle"/>
    <w:link w:val="TitleChar"/>
    <w:autoRedefine/>
    <w:uiPriority w:val="10"/>
    <w:qFormat/>
    <w:rsid w:val="00A74551"/>
    <w:pPr>
      <w:spacing w:after="0" w:line="192" w:lineRule="auto"/>
      <w:contextualSpacing/>
    </w:pPr>
    <w:rPr>
      <w:rFonts w:cs="Times New Roman (Headings CS)" w:asciiTheme="majorHAnsi" w:hAnsiTheme="majorHAnsi" w:eastAsiaTheme="majorEastAsia"/>
      <w:b/>
      <w:i/>
      <w:iCs/>
      <w:caps/>
      <w:color w:val="202C9B" w:themeColor="accent2"/>
      <w:kern w:val="28"/>
      <w:sz w:val="44"/>
      <w:szCs w:val="52"/>
      <w14:ligatures w14:val="all"/>
    </w:rPr>
  </w:style>
  <w:style w:type="paragraph" w:styleId="Subtitle">
    <w:name w:val="Subtitle"/>
    <w:basedOn w:val="Normal"/>
    <w:next w:val="Normal"/>
    <w:link w:val="SubtitleChar"/>
    <w:autoRedefine/>
    <w:uiPriority w:val="11"/>
    <w:qFormat/>
    <w:rsid w:val="00A74551"/>
    <w:pPr>
      <w:numPr>
        <w:ilvl w:val="1"/>
      </w:numPr>
      <w:spacing w:before="80" w:after="360" w:line="192" w:lineRule="auto"/>
    </w:pPr>
    <w:rPr>
      <w:rFonts w:cs="Times New Roman (Headings CS)" w:asciiTheme="majorHAnsi" w:hAnsiTheme="majorHAnsi" w:eastAsiaTheme="majorEastAsia"/>
      <w:color w:val="F2055C" w:themeColor="accent3"/>
      <w:spacing w:val="5"/>
      <w:kern w:val="28"/>
      <w:sz w:val="28"/>
      <w:szCs w:val="32"/>
      <w14:ligatures w14:val="all"/>
    </w:rPr>
  </w:style>
  <w:style w:type="character" w:styleId="SubtitleChar" w:customStyle="1">
    <w:name w:val="Subtitle Char"/>
    <w:basedOn w:val="DefaultParagraphFont"/>
    <w:link w:val="Subtitle"/>
    <w:uiPriority w:val="11"/>
    <w:rsid w:val="00A74551"/>
    <w:rPr>
      <w:rFonts w:cs="Times New Roman (Headings CS)" w:asciiTheme="majorHAnsi" w:hAnsiTheme="majorHAnsi" w:eastAsiaTheme="majorEastAsia"/>
      <w:color w:val="F2055C" w:themeColor="accent3"/>
      <w:spacing w:val="5"/>
      <w:kern w:val="28"/>
      <w:sz w:val="28"/>
      <w:szCs w:val="32"/>
      <w14:ligatures w14:val="all"/>
    </w:rPr>
  </w:style>
  <w:style w:type="character" w:styleId="TitleChar" w:customStyle="1">
    <w:name w:val="Title Char"/>
    <w:basedOn w:val="DefaultParagraphFont"/>
    <w:link w:val="Title"/>
    <w:uiPriority w:val="10"/>
    <w:rsid w:val="00A74551"/>
    <w:rPr>
      <w:rFonts w:cs="Times New Roman (Headings CS)" w:asciiTheme="majorHAnsi" w:hAnsiTheme="majorHAnsi" w:eastAsiaTheme="majorEastAsia"/>
      <w:b/>
      <w:i/>
      <w:iCs/>
      <w:caps/>
      <w:color w:val="202C9B" w:themeColor="accent2"/>
      <w:kern w:val="28"/>
      <w:sz w:val="44"/>
      <w:szCs w:val="52"/>
      <w14:ligatures w14:val="all"/>
    </w:rPr>
  </w:style>
  <w:style w:type="paragraph" w:styleId="Header">
    <w:name w:val="header"/>
    <w:basedOn w:val="Normal"/>
    <w:link w:val="HeaderChar"/>
    <w:uiPriority w:val="99"/>
    <w:unhideWhenUsed/>
    <w:rsid w:val="00D15FD6"/>
    <w:pPr>
      <w:tabs>
        <w:tab w:val="center" w:pos="4320"/>
        <w:tab w:val="right" w:pos="8640"/>
      </w:tabs>
      <w:spacing w:after="0" w:line="240" w:lineRule="auto"/>
    </w:pPr>
  </w:style>
  <w:style w:type="character" w:styleId="HeaderChar" w:customStyle="1">
    <w:name w:val="Header Char"/>
    <w:basedOn w:val="DefaultParagraphFont"/>
    <w:link w:val="Header"/>
    <w:uiPriority w:val="99"/>
    <w:rsid w:val="00D15FD6"/>
  </w:style>
  <w:style w:type="paragraph" w:styleId="Footer">
    <w:name w:val="footer"/>
    <w:basedOn w:val="Normal"/>
    <w:link w:val="FooterChar"/>
    <w:uiPriority w:val="99"/>
    <w:unhideWhenUsed/>
    <w:rsid w:val="00A951C5"/>
    <w:pPr>
      <w:tabs>
        <w:tab w:val="center" w:pos="4320"/>
        <w:tab w:val="right" w:pos="8640"/>
      </w:tabs>
      <w:spacing w:after="0" w:line="240" w:lineRule="auto"/>
    </w:pPr>
    <w:rPr>
      <w:color w:val="11207F" w:themeColor="accent1"/>
      <w:spacing w:val="10"/>
      <w:sz w:val="16"/>
    </w:rPr>
  </w:style>
  <w:style w:type="character" w:styleId="FooterChar" w:customStyle="1">
    <w:name w:val="Footer Char"/>
    <w:basedOn w:val="DefaultParagraphFont"/>
    <w:link w:val="Footer"/>
    <w:uiPriority w:val="99"/>
    <w:rsid w:val="00A951C5"/>
    <w:rPr>
      <w:rFonts w:ascii="Franklin Gothic Book" w:hAnsi="Franklin Gothic Book"/>
      <w:color w:val="11207F" w:themeColor="accent1"/>
      <w:spacing w:val="10"/>
      <w:sz w:val="16"/>
    </w:rPr>
  </w:style>
  <w:style w:type="paragraph" w:styleId="BalloonText">
    <w:name w:val="Balloon Text"/>
    <w:basedOn w:val="Normal"/>
    <w:link w:val="BalloonTextChar"/>
    <w:uiPriority w:val="99"/>
    <w:semiHidden/>
    <w:unhideWhenUsed/>
    <w:rsid w:val="00D15FD6"/>
    <w:pPr>
      <w:spacing w:after="0" w:line="240" w:lineRule="auto"/>
    </w:pPr>
    <w:rPr>
      <w:rFonts w:ascii="Lucida Grande" w:hAnsi="Lucida Grande" w:cs="Lucida Grande"/>
      <w:szCs w:val="18"/>
    </w:rPr>
  </w:style>
  <w:style w:type="character" w:styleId="BalloonTextChar" w:customStyle="1">
    <w:name w:val="Balloon Text Char"/>
    <w:basedOn w:val="DefaultParagraphFont"/>
    <w:link w:val="BalloonText"/>
    <w:uiPriority w:val="99"/>
    <w:semiHidden/>
    <w:rsid w:val="00D15FD6"/>
    <w:rPr>
      <w:rFonts w:ascii="Lucida Grande" w:hAnsi="Lucida Grande" w:cs="Lucida Grande"/>
      <w:sz w:val="18"/>
      <w:szCs w:val="18"/>
    </w:rPr>
  </w:style>
  <w:style w:type="table" w:styleId="TableGrid">
    <w:name w:val="Table Grid"/>
    <w:basedOn w:val="TableNormal"/>
    <w:uiPriority w:val="59"/>
    <w:rsid w:val="002B5E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B173BA"/>
    <w:rPr>
      <w:rFonts w:asciiTheme="minorHAnsi" w:hAnsiTheme="minorHAnsi"/>
      <w:b/>
      <w:color w:val="F2055C" w:themeColor="accent3"/>
      <w:bdr w:val="none" w:color="auto" w:sz="0" w:space="0"/>
      <w:shd w:val="clear" w:color="auto" w:fill="auto"/>
    </w:rPr>
  </w:style>
  <w:style w:type="paragraph" w:styleId="ListParagraph">
    <w:name w:val="List Paragraph"/>
    <w:basedOn w:val="Normal"/>
    <w:link w:val="ListParagraphChar"/>
    <w:autoRedefine/>
    <w:uiPriority w:val="34"/>
    <w:qFormat/>
    <w:rsid w:val="008447FC"/>
    <w:pPr>
      <w:numPr>
        <w:numId w:val="3"/>
      </w:numPr>
      <w:spacing w:before="80" w:after="80" w:line="240" w:lineRule="auto"/>
    </w:pPr>
  </w:style>
  <w:style w:type="character" w:styleId="ListParagraphChar" w:customStyle="1">
    <w:name w:val="List Paragraph Char"/>
    <w:link w:val="ListParagraph"/>
    <w:uiPriority w:val="34"/>
    <w:locked/>
    <w:rsid w:val="008447FC"/>
    <w:rPr>
      <w:rFonts w:ascii="Franklin Gothic Book" w:hAnsi="Franklin Gothic Book"/>
      <w:sz w:val="18"/>
    </w:rPr>
  </w:style>
  <w:style w:type="paragraph" w:styleId="Quote">
    <w:name w:val="Quote"/>
    <w:basedOn w:val="Normal"/>
    <w:next w:val="QuoteAttribution"/>
    <w:link w:val="QuoteChar"/>
    <w:uiPriority w:val="29"/>
    <w:qFormat/>
    <w:rsid w:val="0088347C"/>
    <w:pPr>
      <w:spacing w:before="240" w:line="216" w:lineRule="auto"/>
    </w:pPr>
    <w:rPr>
      <w:rFonts w:asciiTheme="majorHAnsi" w:hAnsiTheme="majorHAnsi"/>
      <w:b/>
      <w:i/>
      <w:iCs/>
      <w:color w:val="01C3E5" w:themeColor="accent6"/>
      <w:spacing w:val="20"/>
      <w:sz w:val="44"/>
    </w:rPr>
  </w:style>
  <w:style w:type="paragraph" w:styleId="QuoteAttribution" w:customStyle="1">
    <w:name w:val="Quote Attribution"/>
    <w:basedOn w:val="Normal"/>
    <w:qFormat/>
    <w:rsid w:val="00B173BA"/>
    <w:pPr>
      <w:spacing w:before="100" w:beforeAutospacing="1" w:after="360" w:line="216" w:lineRule="auto"/>
      <w:jc w:val="right"/>
    </w:pPr>
    <w:rPr>
      <w:rFonts w:asciiTheme="majorHAnsi" w:hAnsiTheme="majorHAnsi"/>
      <w:b/>
      <w:i/>
      <w:caps/>
      <w:color w:val="F2055C" w:themeColor="accent3"/>
      <w:sz w:val="16"/>
    </w:rPr>
  </w:style>
  <w:style w:type="character" w:styleId="QuoteChar" w:customStyle="1">
    <w:name w:val="Quote Char"/>
    <w:basedOn w:val="DefaultParagraphFont"/>
    <w:link w:val="Quote"/>
    <w:uiPriority w:val="29"/>
    <w:rsid w:val="0088347C"/>
    <w:rPr>
      <w:rFonts w:asciiTheme="majorHAnsi" w:hAnsiTheme="majorHAnsi"/>
      <w:b/>
      <w:i/>
      <w:iCs/>
      <w:color w:val="01C3E5" w:themeColor="accent6"/>
      <w:spacing w:val="20"/>
      <w:sz w:val="44"/>
    </w:rPr>
  </w:style>
  <w:style w:type="paragraph" w:styleId="Notes" w:customStyle="1">
    <w:name w:val="Notes"/>
    <w:basedOn w:val="Normal"/>
    <w:qFormat/>
    <w:rsid w:val="0039375D"/>
    <w:rPr>
      <w:i/>
      <w:iCs/>
      <w:color w:val="161616" w:themeColor="text1"/>
      <w:szCs w:val="18"/>
    </w:rPr>
  </w:style>
  <w:style w:type="paragraph" w:styleId="OfferingTitle" w:customStyle="1">
    <w:name w:val="Offering Title"/>
    <w:next w:val="OfferingDescription"/>
    <w:autoRedefine/>
    <w:qFormat/>
    <w:rsid w:val="0025017B"/>
    <w:pPr>
      <w:keepNext/>
      <w:spacing w:before="480" w:after="80" w:line="216" w:lineRule="auto"/>
    </w:pPr>
    <w:rPr>
      <w:rFonts w:asciiTheme="majorHAnsi" w:hAnsiTheme="majorHAnsi"/>
      <w:b/>
      <w:i/>
      <w:color w:val="F2055C" w:themeColor="accent3"/>
      <w:sz w:val="32"/>
    </w:rPr>
  </w:style>
  <w:style w:type="paragraph" w:styleId="OfferingDescription" w:customStyle="1">
    <w:name w:val="Offering Description"/>
    <w:basedOn w:val="Normal"/>
    <w:next w:val="OfferingList"/>
    <w:qFormat/>
    <w:rsid w:val="00887D8B"/>
    <w:pPr>
      <w:spacing w:before="80" w:line="240" w:lineRule="auto"/>
    </w:pPr>
    <w:rPr>
      <w:color w:val="000000"/>
      <w:sz w:val="16"/>
    </w:rPr>
  </w:style>
  <w:style w:type="paragraph" w:styleId="OfferingList" w:customStyle="1">
    <w:name w:val="Offering List"/>
    <w:basedOn w:val="ListParagraph"/>
    <w:qFormat/>
    <w:rsid w:val="0025017B"/>
    <w:pPr>
      <w:numPr>
        <w:numId w:val="1"/>
      </w:numPr>
      <w:spacing w:line="192" w:lineRule="auto"/>
    </w:pPr>
    <w:rPr>
      <w:rFonts w:asciiTheme="minorHAnsi" w:hAnsiTheme="minorHAnsi"/>
      <w:color w:val="000000"/>
      <w:sz w:val="16"/>
    </w:rPr>
  </w:style>
  <w:style w:type="paragraph" w:styleId="OfferingNotes" w:customStyle="1">
    <w:name w:val="Offering Notes"/>
    <w:basedOn w:val="Quote"/>
    <w:next w:val="OfferingTitle"/>
    <w:autoRedefine/>
    <w:qFormat/>
    <w:rsid w:val="00DA649D"/>
    <w:pPr>
      <w:spacing w:before="120" w:after="0" w:line="264" w:lineRule="auto"/>
    </w:pPr>
    <w:rPr>
      <w:rFonts w:ascii="Franklin Gothic Book" w:hAnsi="Franklin Gothic Book"/>
      <w:spacing w:val="0"/>
      <w:sz w:val="18"/>
      <w:szCs w:val="18"/>
    </w:rPr>
  </w:style>
  <w:style w:type="table" w:styleId="TableGrid1" w:customStyle="1">
    <w:name w:val="Table Grid1"/>
    <w:basedOn w:val="TableNormal"/>
    <w:next w:val="TableGrid"/>
    <w:rsid w:val="00547A3F"/>
    <w:pPr>
      <w:spacing w:before="120" w:after="240" w:line="276" w:lineRule="auto"/>
    </w:pPr>
    <w:rPr>
      <w:rFonts w:ascii="Times New Roman" w:hAnsi="Times New Roman" w:eastAsia="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1Light">
    <w:name w:val="List Table 1 Light"/>
    <w:aliases w:val="Kalypso Table"/>
    <w:basedOn w:val="TableNormal"/>
    <w:next w:val="TableGrid"/>
    <w:rsid w:val="00303604"/>
    <w:pPr>
      <w:spacing w:before="100" w:beforeAutospacing="1" w:after="100" w:afterAutospacing="1" w:line="216" w:lineRule="auto"/>
    </w:pPr>
    <w:rPr>
      <w:rFonts w:eastAsia="Times New Roman" w:asciiTheme="minorHAnsi" w:hAnsiTheme="minorHAnsi"/>
      <w:szCs w:val="20"/>
    </w:rPr>
    <w:tblPr>
      <w:tblStyleRow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86" w:type="dxa"/>
        <w:left w:w="115" w:type="dxa"/>
        <w:bottom w:w="86" w:type="dxa"/>
        <w:right w:w="115" w:type="dxa"/>
      </w:tblCellMar>
    </w:tblPr>
    <w:tcPr>
      <w:tcMar>
        <w:top w:w="115" w:type="dxa"/>
        <w:left w:w="115" w:type="dxa"/>
        <w:bottom w:w="115" w:type="dxa"/>
        <w:right w:w="115" w:type="dxa"/>
      </w:tcMar>
    </w:tcPr>
    <w:tblStylePr w:type="firstRow">
      <w:pPr>
        <w:wordWrap/>
        <w:spacing w:before="100" w:beforeLines="0" w:beforeAutospacing="1" w:after="100" w:afterLines="0" w:afterAutospacing="1" w:line="216" w:lineRule="auto"/>
        <w:jc w:val="left"/>
      </w:pPr>
      <w:rPr>
        <w:rFonts w:asciiTheme="majorHAnsi" w:hAnsiTheme="majorHAnsi"/>
        <w:b w:val="0"/>
        <w:i w:val="0"/>
        <w:caps/>
        <w:smallCaps w:val="0"/>
        <w:color w:val="FFFFFF" w:themeColor="background1"/>
        <w:sz w:val="24"/>
      </w:rPr>
      <w:tblPr/>
      <w:tcPr>
        <w:tcBorders>
          <w:top w:val="nil"/>
          <w:left w:val="nil"/>
          <w:bottom w:val="nil"/>
          <w:right w:val="nil"/>
          <w:insideH w:val="nil"/>
          <w:insideV w:val="nil"/>
        </w:tcBorders>
        <w:shd w:val="clear" w:color="auto" w:fill="01F34F" w:themeFill="accent5"/>
        <w:tcMar>
          <w:top w:w="58" w:type="dxa"/>
          <w:left w:w="115" w:type="dxa"/>
          <w:bottom w:w="58" w:type="dxa"/>
          <w:right w:w="115" w:type="dxa"/>
        </w:tcMar>
        <w:vAlign w:val="center"/>
      </w:tcPr>
    </w:tblStylePr>
    <w:tblStylePr w:type="band2Horz">
      <w:tblPr/>
      <w:tcPr>
        <w:shd w:val="clear" w:color="auto" w:fill="F2F2F2" w:themeFill="background1" w:themeFillShade="F2"/>
      </w:tcPr>
    </w:tblStylePr>
  </w:style>
  <w:style w:type="paragraph" w:styleId="ListParagraphnoindent" w:customStyle="1">
    <w:name w:val="List Paragraph (no indent)"/>
    <w:basedOn w:val="ListParagraph"/>
    <w:qFormat/>
    <w:rsid w:val="0039375D"/>
    <w:pPr>
      <w:numPr>
        <w:numId w:val="2"/>
      </w:numPr>
    </w:pPr>
  </w:style>
  <w:style w:type="paragraph" w:styleId="Address" w:customStyle="1">
    <w:name w:val="Address"/>
    <w:basedOn w:val="Normal"/>
    <w:uiPriority w:val="3"/>
    <w:qFormat/>
    <w:rsid w:val="008B4DE3"/>
    <w:pPr>
      <w:suppressAutoHyphens w:val="0"/>
      <w:spacing w:before="0" w:after="280" w:line="312" w:lineRule="auto"/>
      <w:contextualSpacing/>
    </w:pPr>
    <w:rPr>
      <w:rFonts w:asciiTheme="minorHAnsi" w:hAnsiTheme="minorHAnsi" w:cstheme="minorBidi"/>
      <w:color w:val="11207F" w:themeColor="accent1"/>
      <w:szCs w:val="18"/>
      <w:lang w:eastAsia="ja-JP"/>
    </w:rPr>
  </w:style>
  <w:style w:type="paragraph" w:styleId="NoSpacing">
    <w:name w:val="No Spacing"/>
    <w:link w:val="NoSpacingChar"/>
    <w:uiPriority w:val="1"/>
    <w:qFormat/>
    <w:rsid w:val="0039375D"/>
    <w:rPr>
      <w:rFonts w:ascii="Franklin Gothic Book" w:hAnsi="Franklin Gothic Book" w:cstheme="minorBidi"/>
      <w:sz w:val="22"/>
      <w:szCs w:val="22"/>
      <w:lang w:eastAsia="zh-CN"/>
    </w:rPr>
  </w:style>
  <w:style w:type="character" w:styleId="NoSpacingChar" w:customStyle="1">
    <w:name w:val="No Spacing Char"/>
    <w:basedOn w:val="DefaultParagraphFont"/>
    <w:link w:val="NoSpacing"/>
    <w:uiPriority w:val="1"/>
    <w:rsid w:val="0039375D"/>
    <w:rPr>
      <w:rFonts w:ascii="Franklin Gothic Book" w:hAnsi="Franklin Gothic Book" w:cstheme="minorBidi"/>
      <w:sz w:val="22"/>
      <w:szCs w:val="22"/>
      <w:lang w:eastAsia="zh-CN"/>
    </w:rPr>
  </w:style>
  <w:style w:type="table" w:styleId="GridTable7Colorful-Accent5">
    <w:name w:val="Grid Table 7 Colorful Accent 5"/>
    <w:basedOn w:val="TableNormal"/>
    <w:uiPriority w:val="52"/>
    <w:rsid w:val="00303604"/>
    <w:rPr>
      <w:color w:val="00B53B" w:themeColor="accent5" w:themeShade="BF"/>
    </w:rPr>
    <w:tblPr>
      <w:tblStyleRowBandSize w:val="1"/>
      <w:tblStyleColBandSize w:val="1"/>
      <w:tblBorders>
        <w:top w:val="single" w:color="60FE92" w:themeColor="accent5" w:themeTint="99" w:sz="4" w:space="0"/>
        <w:left w:val="single" w:color="60FE92" w:themeColor="accent5" w:themeTint="99" w:sz="4" w:space="0"/>
        <w:bottom w:val="single" w:color="60FE92" w:themeColor="accent5" w:themeTint="99" w:sz="4" w:space="0"/>
        <w:right w:val="single" w:color="60FE92" w:themeColor="accent5" w:themeTint="99" w:sz="4" w:space="0"/>
        <w:insideH w:val="single" w:color="60FE92" w:themeColor="accent5" w:themeTint="99" w:sz="4" w:space="0"/>
        <w:insideV w:val="single" w:color="60FE92"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EDA" w:themeFill="accent5" w:themeFillTint="33"/>
      </w:tcPr>
    </w:tblStylePr>
    <w:tblStylePr w:type="band1Horz">
      <w:tblPr/>
      <w:tcPr>
        <w:shd w:val="clear" w:color="auto" w:fill="C9FEDA" w:themeFill="accent5" w:themeFillTint="33"/>
      </w:tcPr>
    </w:tblStylePr>
    <w:tblStylePr w:type="neCell">
      <w:tblPr/>
      <w:tcPr>
        <w:tcBorders>
          <w:bottom w:val="single" w:color="60FE92" w:themeColor="accent5" w:themeTint="99" w:sz="4" w:space="0"/>
        </w:tcBorders>
      </w:tcPr>
    </w:tblStylePr>
    <w:tblStylePr w:type="nwCell">
      <w:tblPr/>
      <w:tcPr>
        <w:tcBorders>
          <w:bottom w:val="single" w:color="60FE92" w:themeColor="accent5" w:themeTint="99" w:sz="4" w:space="0"/>
        </w:tcBorders>
      </w:tcPr>
    </w:tblStylePr>
    <w:tblStylePr w:type="seCell">
      <w:tblPr/>
      <w:tcPr>
        <w:tcBorders>
          <w:top w:val="single" w:color="60FE92" w:themeColor="accent5" w:themeTint="99" w:sz="4" w:space="0"/>
        </w:tcBorders>
      </w:tcPr>
    </w:tblStylePr>
    <w:tblStylePr w:type="swCell">
      <w:tblPr/>
      <w:tcPr>
        <w:tcBorders>
          <w:top w:val="single" w:color="60FE92" w:themeColor="accent5" w:themeTint="99" w:sz="4" w:space="0"/>
        </w:tcBorders>
      </w:tcPr>
    </w:tblStylePr>
  </w:style>
  <w:style w:type="paragraph" w:styleId="Intro" w:customStyle="1">
    <w:name w:val="Intro"/>
    <w:basedOn w:val="Normal"/>
    <w:next w:val="Normal"/>
    <w:autoRedefine/>
    <w:qFormat/>
    <w:rsid w:val="004F7B91"/>
    <w:rPr>
      <w:sz w:val="22"/>
      <w:szCs w:val="26"/>
    </w:rPr>
  </w:style>
  <w:style w:type="character" w:styleId="Heading4Char" w:customStyle="1">
    <w:name w:val="Heading 4 Char"/>
    <w:basedOn w:val="DefaultParagraphFont"/>
    <w:link w:val="Heading4"/>
    <w:uiPriority w:val="9"/>
    <w:semiHidden/>
    <w:rsid w:val="000710D8"/>
    <w:rPr>
      <w:rFonts w:ascii="Franklin Gothic Book" w:hAnsi="Franklin Gothic Book" w:eastAsiaTheme="majorEastAsia" w:cstheme="majorBidi"/>
      <w:i/>
      <w:iCs/>
      <w:color w:val="0C175E" w:themeColor="accent1" w:themeShade="BF"/>
      <w:sz w:val="22"/>
    </w:rPr>
  </w:style>
  <w:style w:type="paragraph" w:styleId="TOCHeading">
    <w:name w:val="TOC Heading"/>
    <w:basedOn w:val="Heading1"/>
    <w:next w:val="Normal"/>
    <w:uiPriority w:val="39"/>
    <w:unhideWhenUsed/>
    <w:qFormat/>
    <w:rsid w:val="0088347C"/>
    <w:pPr>
      <w:suppressAutoHyphens w:val="0"/>
      <w:spacing w:before="240" w:after="0" w:line="259" w:lineRule="auto"/>
      <w:ind w:left="360" w:hanging="360"/>
      <w:contextualSpacing/>
      <w:outlineLvl w:val="9"/>
    </w:pPr>
    <w:rPr>
      <w:rFonts w:cs="Arial" w:asciiTheme="minorHAnsi" w:hAnsiTheme="minorHAnsi" w:eastAsiaTheme="minorEastAsia"/>
      <w:b/>
      <w:color w:val="F2055C" w:themeColor="accent3"/>
      <w:spacing w:val="0"/>
      <w:szCs w:val="18"/>
      <w:lang w:eastAsia="en-US"/>
    </w:rPr>
  </w:style>
  <w:style w:type="paragraph" w:styleId="Closing">
    <w:name w:val="Closing"/>
    <w:basedOn w:val="Normal"/>
    <w:next w:val="Signature"/>
    <w:link w:val="ClosingChar"/>
    <w:uiPriority w:val="5"/>
    <w:qFormat/>
    <w:rsid w:val="008B4DE3"/>
    <w:pPr>
      <w:suppressAutoHyphens w:val="0"/>
      <w:spacing w:before="720" w:after="0" w:line="240" w:lineRule="auto"/>
    </w:pPr>
    <w:rPr>
      <w:rFonts w:asciiTheme="minorHAnsi" w:hAnsiTheme="minorHAnsi" w:cstheme="minorBidi"/>
      <w:bCs/>
      <w:color w:val="161616" w:themeColor="text1"/>
      <w:szCs w:val="18"/>
      <w:lang w:eastAsia="ja-JP"/>
    </w:rPr>
  </w:style>
  <w:style w:type="character" w:styleId="ClosingChar" w:customStyle="1">
    <w:name w:val="Closing Char"/>
    <w:basedOn w:val="DefaultParagraphFont"/>
    <w:link w:val="Closing"/>
    <w:uiPriority w:val="5"/>
    <w:rsid w:val="008B4DE3"/>
    <w:rPr>
      <w:rFonts w:asciiTheme="minorHAnsi" w:hAnsiTheme="minorHAnsi" w:cstheme="minorBidi"/>
      <w:bCs/>
      <w:color w:val="161616" w:themeColor="text1"/>
      <w:sz w:val="18"/>
      <w:szCs w:val="18"/>
      <w:lang w:eastAsia="ja-JP"/>
    </w:rPr>
  </w:style>
  <w:style w:type="paragraph" w:styleId="Signature">
    <w:name w:val="Signature"/>
    <w:basedOn w:val="Normal"/>
    <w:next w:val="Normal"/>
    <w:link w:val="SignatureChar"/>
    <w:uiPriority w:val="6"/>
    <w:qFormat/>
    <w:rsid w:val="00C97D7E"/>
    <w:pPr>
      <w:pBdr>
        <w:top w:val="single" w:color="auto" w:sz="12" w:space="2"/>
      </w:pBdr>
      <w:suppressAutoHyphens w:val="0"/>
      <w:spacing w:before="1080" w:after="280" w:line="240" w:lineRule="auto"/>
      <w:contextualSpacing/>
    </w:pPr>
    <w:rPr>
      <w:rFonts w:asciiTheme="minorHAnsi" w:hAnsiTheme="minorHAnsi" w:cstheme="minorBidi"/>
      <w:bCs/>
      <w:color w:val="161616" w:themeColor="text1"/>
      <w:szCs w:val="18"/>
      <w:lang w:eastAsia="ja-JP"/>
    </w:rPr>
  </w:style>
  <w:style w:type="character" w:styleId="SignatureChar" w:customStyle="1">
    <w:name w:val="Signature Char"/>
    <w:basedOn w:val="DefaultParagraphFont"/>
    <w:link w:val="Signature"/>
    <w:uiPriority w:val="6"/>
    <w:rsid w:val="00C97D7E"/>
    <w:rPr>
      <w:rFonts w:asciiTheme="minorHAnsi" w:hAnsiTheme="minorHAnsi" w:cstheme="minorBidi"/>
      <w:bCs/>
      <w:color w:val="161616" w:themeColor="text1"/>
      <w:sz w:val="18"/>
      <w:szCs w:val="18"/>
      <w:lang w:eastAsia="ja-JP"/>
    </w:rPr>
  </w:style>
  <w:style w:type="paragraph" w:styleId="Date">
    <w:name w:val="Date"/>
    <w:basedOn w:val="Normal"/>
    <w:next w:val="Address"/>
    <w:link w:val="DateChar"/>
    <w:uiPriority w:val="2"/>
    <w:qFormat/>
    <w:rsid w:val="008B4DE3"/>
    <w:pPr>
      <w:suppressAutoHyphens w:val="0"/>
      <w:spacing w:before="720" w:after="280" w:line="240" w:lineRule="auto"/>
      <w:contextualSpacing/>
    </w:pPr>
    <w:rPr>
      <w:rFonts w:cs="Times New Roman (Body CS)" w:asciiTheme="minorHAnsi" w:hAnsiTheme="minorHAnsi"/>
      <w:b/>
      <w:bCs/>
      <w:i/>
      <w:caps/>
      <w:color w:val="161616" w:themeColor="text1"/>
      <w:sz w:val="16"/>
      <w:szCs w:val="18"/>
      <w:lang w:eastAsia="ja-JP"/>
    </w:rPr>
  </w:style>
  <w:style w:type="character" w:styleId="DateChar" w:customStyle="1">
    <w:name w:val="Date Char"/>
    <w:basedOn w:val="DefaultParagraphFont"/>
    <w:link w:val="Date"/>
    <w:uiPriority w:val="2"/>
    <w:rsid w:val="008B4DE3"/>
    <w:rPr>
      <w:rFonts w:cs="Times New Roman (Body CS)" w:asciiTheme="minorHAnsi" w:hAnsiTheme="minorHAnsi"/>
      <w:b/>
      <w:bCs/>
      <w:i/>
      <w:caps/>
      <w:color w:val="161616" w:themeColor="text1"/>
      <w:sz w:val="16"/>
      <w:szCs w:val="18"/>
      <w:lang w:eastAsia="ja-JP"/>
    </w:rPr>
  </w:style>
  <w:style w:type="paragraph" w:styleId="Salutation">
    <w:name w:val="Salutation"/>
    <w:basedOn w:val="Normal"/>
    <w:next w:val="Normal"/>
    <w:link w:val="SalutationChar"/>
    <w:uiPriority w:val="4"/>
    <w:qFormat/>
    <w:rsid w:val="009F07E8"/>
    <w:pPr>
      <w:suppressAutoHyphens w:val="0"/>
      <w:spacing w:before="800" w:after="180" w:line="240" w:lineRule="auto"/>
    </w:pPr>
    <w:rPr>
      <w:rFonts w:cs="Times New Roman (Body CS)" w:asciiTheme="majorHAnsi" w:hAnsiTheme="majorHAnsi"/>
      <w:bCs/>
      <w:i/>
      <w:color w:val="161616" w:themeColor="text1"/>
      <w:szCs w:val="18"/>
      <w:lang w:eastAsia="ja-JP"/>
    </w:rPr>
  </w:style>
  <w:style w:type="character" w:styleId="SalutationChar" w:customStyle="1">
    <w:name w:val="Salutation Char"/>
    <w:basedOn w:val="DefaultParagraphFont"/>
    <w:link w:val="Salutation"/>
    <w:uiPriority w:val="4"/>
    <w:rsid w:val="009F07E8"/>
    <w:rPr>
      <w:rFonts w:cs="Times New Roman (Body CS)" w:asciiTheme="majorHAnsi" w:hAnsiTheme="majorHAnsi"/>
      <w:bCs/>
      <w:i/>
      <w:color w:val="161616" w:themeColor="text1"/>
      <w:sz w:val="18"/>
      <w:szCs w:val="18"/>
      <w:lang w:eastAsia="ja-JP"/>
    </w:rPr>
  </w:style>
  <w:style w:type="paragraph" w:styleId="Name" w:customStyle="1">
    <w:name w:val="Name"/>
    <w:basedOn w:val="Normal"/>
    <w:uiPriority w:val="1"/>
    <w:qFormat/>
    <w:rsid w:val="002F5BD5"/>
    <w:pPr>
      <w:suppressAutoHyphens w:val="0"/>
      <w:spacing w:before="120" w:after="120" w:line="216" w:lineRule="auto"/>
    </w:pPr>
    <w:rPr>
      <w:rFonts w:cs="Times New Roman (Body CS)" w:asciiTheme="majorHAnsi" w:hAnsiTheme="majorHAnsi" w:eastAsiaTheme="minorHAnsi"/>
      <w:caps/>
      <w:color w:val="161616" w:themeColor="text1"/>
      <w:sz w:val="36"/>
      <w:szCs w:val="20"/>
      <w:lang w:eastAsia="ja-JP"/>
    </w:rPr>
  </w:style>
  <w:style w:type="paragraph" w:styleId="ContactInfo" w:customStyle="1">
    <w:name w:val="Contact Info"/>
    <w:basedOn w:val="Normal"/>
    <w:uiPriority w:val="2"/>
    <w:qFormat/>
    <w:rsid w:val="004E5B86"/>
    <w:pPr>
      <w:suppressAutoHyphens w:val="0"/>
      <w:spacing w:before="0" w:after="180" w:line="336" w:lineRule="auto"/>
      <w:contextualSpacing/>
    </w:pPr>
    <w:rPr>
      <w:rFonts w:asciiTheme="majorHAnsi" w:hAnsiTheme="majorHAnsi" w:eastAsiaTheme="minorHAnsi" w:cstheme="minorBidi"/>
      <w:b/>
      <w:bCs/>
      <w:i/>
      <w:iCs/>
      <w:color w:val="11207F" w:themeColor="accent1"/>
      <w:sz w:val="16"/>
      <w:szCs w:val="20"/>
      <w:lang w:eastAsia="ja-JP"/>
    </w:rPr>
  </w:style>
  <w:style w:type="character" w:styleId="Hyperlink">
    <w:name w:val="Hyperlink"/>
    <w:basedOn w:val="DefaultParagraphFont"/>
    <w:uiPriority w:val="99"/>
    <w:unhideWhenUsed/>
    <w:rsid w:val="008B4DE3"/>
    <w:rPr>
      <w:color w:val="202C9B" w:themeColor="hyperlink"/>
      <w:u w:val="single"/>
    </w:rPr>
  </w:style>
  <w:style w:type="character" w:styleId="UnresolvedMention">
    <w:name w:val="Unresolved Mention"/>
    <w:basedOn w:val="DefaultParagraphFont"/>
    <w:uiPriority w:val="99"/>
    <w:rsid w:val="008B4DE3"/>
    <w:rPr>
      <w:color w:val="605E5C"/>
      <w:shd w:val="clear" w:color="auto" w:fill="E1DFDD"/>
    </w:rPr>
  </w:style>
  <w:style w:type="character" w:styleId="FollowedHyperlink">
    <w:name w:val="FollowedHyperlink"/>
    <w:basedOn w:val="DefaultParagraphFont"/>
    <w:uiPriority w:val="99"/>
    <w:semiHidden/>
    <w:unhideWhenUsed/>
    <w:rsid w:val="008B4DE3"/>
    <w:rPr>
      <w:color w:val="202C9B" w:themeColor="followedHyperlink"/>
      <w:u w:val="single"/>
    </w:rPr>
  </w:style>
  <w:style w:type="paragraph" w:styleId="TableHeader" w:customStyle="1">
    <w:name w:val="Table Header"/>
    <w:basedOn w:val="Normal"/>
    <w:qFormat/>
    <w:rsid w:val="000352D4"/>
    <w:pPr>
      <w:spacing w:beforeAutospacing="1" w:afterAutospacing="1"/>
    </w:pPr>
    <w:rPr>
      <w:rFonts w:eastAsia="Times New Roman" w:asciiTheme="majorHAnsi" w:hAnsiTheme="majorHAnsi"/>
      <w:caps/>
      <w:color w:val="161616" w:themeColor="text1"/>
      <w:sz w:val="16"/>
      <w:szCs w:val="18"/>
    </w:rPr>
  </w:style>
  <w:style w:type="numbering" w:styleId="CurrentList1" w:customStyle="1">
    <w:name w:val="Current List1"/>
    <w:uiPriority w:val="99"/>
    <w:rsid w:val="00DA649D"/>
    <w:pPr>
      <w:numPr>
        <w:numId w:val="9"/>
      </w:numPr>
    </w:pPr>
  </w:style>
  <w:style w:type="numbering" w:styleId="CurrentList2" w:customStyle="1">
    <w:name w:val="Current List2"/>
    <w:uiPriority w:val="99"/>
    <w:rsid w:val="00DA649D"/>
    <w:pPr>
      <w:numPr>
        <w:numId w:val="10"/>
      </w:numPr>
    </w:pPr>
  </w:style>
  <w:style w:type="numbering" w:styleId="CurrentList3" w:customStyle="1">
    <w:name w:val="Current List3"/>
    <w:uiPriority w:val="99"/>
    <w:rsid w:val="00DA649D"/>
    <w:pPr>
      <w:numPr>
        <w:numId w:val="11"/>
      </w:numPr>
    </w:pPr>
  </w:style>
  <w:style w:type="numbering" w:styleId="CurrentList4" w:customStyle="1">
    <w:name w:val="Current List4"/>
    <w:uiPriority w:val="99"/>
    <w:rsid w:val="00DA649D"/>
    <w:pPr>
      <w:numPr>
        <w:numId w:val="12"/>
      </w:numPr>
    </w:pPr>
  </w:style>
  <w:style w:type="table" w:styleId="ListTable1Light-Accent4">
    <w:name w:val="List Table 1 Light Accent 4"/>
    <w:basedOn w:val="TableNormal"/>
    <w:uiPriority w:val="46"/>
    <w:rsid w:val="0071051C"/>
    <w:tblPr>
      <w:tblStyleRowBandSize w:val="1"/>
      <w:tblStyleColBandSize w:val="1"/>
    </w:tblPr>
    <w:tblStylePr w:type="firstRow">
      <w:rPr>
        <w:b/>
        <w:bCs/>
      </w:rPr>
      <w:tblPr/>
      <w:tcPr>
        <w:tcBorders>
          <w:bottom w:val="single" w:color="70F2FC" w:themeColor="accent4" w:themeTint="99" w:sz="4" w:space="0"/>
        </w:tcBorders>
      </w:tcPr>
    </w:tblStylePr>
    <w:tblStylePr w:type="lastRow">
      <w:rPr>
        <w:b/>
        <w:bCs/>
      </w:rPr>
      <w:tblPr/>
      <w:tcPr>
        <w:tcBorders>
          <w:top w:val="single" w:color="70F2FC" w:themeColor="accent4" w:themeTint="99" w:sz="4" w:space="0"/>
        </w:tcBorders>
      </w:tcPr>
    </w:tblStylePr>
    <w:tblStylePr w:type="firstCol">
      <w:rPr>
        <w:b/>
        <w:bCs/>
      </w:rPr>
    </w:tblStylePr>
    <w:tblStylePr w:type="lastCol">
      <w:rPr>
        <w:b/>
        <w:bCs/>
      </w:rPr>
    </w:tblStylePr>
    <w:tblStylePr w:type="band1Vert">
      <w:tblPr/>
      <w:tcPr>
        <w:shd w:val="clear" w:color="auto" w:fill="CFFAFE" w:themeFill="accent4" w:themeFillTint="33"/>
      </w:tcPr>
    </w:tblStylePr>
    <w:tblStylePr w:type="band1Horz">
      <w:tblPr/>
      <w:tcPr>
        <w:shd w:val="clear" w:color="auto" w:fill="CFFAFE" w:themeFill="accent4" w:themeFillTint="33"/>
      </w:tcPr>
    </w:tblStylePr>
  </w:style>
  <w:style w:type="numbering" w:styleId="CurrentList5" w:customStyle="1">
    <w:name w:val="Current List5"/>
    <w:uiPriority w:val="99"/>
    <w:rsid w:val="0025017B"/>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09978">
      <w:bodyDiv w:val="1"/>
      <w:marLeft w:val="0"/>
      <w:marRight w:val="0"/>
      <w:marTop w:val="0"/>
      <w:marBottom w:val="0"/>
      <w:divBdr>
        <w:top w:val="none" w:sz="0" w:space="0" w:color="auto"/>
        <w:left w:val="none" w:sz="0" w:space="0" w:color="auto"/>
        <w:bottom w:val="none" w:sz="0" w:space="0" w:color="auto"/>
        <w:right w:val="none" w:sz="0" w:space="0" w:color="auto"/>
      </w:divBdr>
    </w:div>
    <w:div w:id="357588664">
      <w:bodyDiv w:val="1"/>
      <w:marLeft w:val="0"/>
      <w:marRight w:val="0"/>
      <w:marTop w:val="0"/>
      <w:marBottom w:val="0"/>
      <w:divBdr>
        <w:top w:val="none" w:sz="0" w:space="0" w:color="auto"/>
        <w:left w:val="none" w:sz="0" w:space="0" w:color="auto"/>
        <w:bottom w:val="none" w:sz="0" w:space="0" w:color="auto"/>
        <w:right w:val="none" w:sz="0" w:space="0" w:color="auto"/>
      </w:divBdr>
    </w:div>
    <w:div w:id="438376938">
      <w:bodyDiv w:val="1"/>
      <w:marLeft w:val="0"/>
      <w:marRight w:val="0"/>
      <w:marTop w:val="0"/>
      <w:marBottom w:val="0"/>
      <w:divBdr>
        <w:top w:val="none" w:sz="0" w:space="0" w:color="auto"/>
        <w:left w:val="none" w:sz="0" w:space="0" w:color="auto"/>
        <w:bottom w:val="none" w:sz="0" w:space="0" w:color="auto"/>
        <w:right w:val="none" w:sz="0" w:space="0" w:color="auto"/>
      </w:divBdr>
    </w:div>
    <w:div w:id="447509024">
      <w:bodyDiv w:val="1"/>
      <w:marLeft w:val="0"/>
      <w:marRight w:val="0"/>
      <w:marTop w:val="0"/>
      <w:marBottom w:val="0"/>
      <w:divBdr>
        <w:top w:val="none" w:sz="0" w:space="0" w:color="auto"/>
        <w:left w:val="none" w:sz="0" w:space="0" w:color="auto"/>
        <w:bottom w:val="none" w:sz="0" w:space="0" w:color="auto"/>
        <w:right w:val="none" w:sz="0" w:space="0" w:color="auto"/>
      </w:divBdr>
    </w:div>
    <w:div w:id="610748394">
      <w:bodyDiv w:val="1"/>
      <w:marLeft w:val="0"/>
      <w:marRight w:val="0"/>
      <w:marTop w:val="0"/>
      <w:marBottom w:val="0"/>
      <w:divBdr>
        <w:top w:val="none" w:sz="0" w:space="0" w:color="auto"/>
        <w:left w:val="none" w:sz="0" w:space="0" w:color="auto"/>
        <w:bottom w:val="none" w:sz="0" w:space="0" w:color="auto"/>
        <w:right w:val="none" w:sz="0" w:space="0" w:color="auto"/>
      </w:divBdr>
    </w:div>
    <w:div w:id="773675435">
      <w:bodyDiv w:val="1"/>
      <w:marLeft w:val="0"/>
      <w:marRight w:val="0"/>
      <w:marTop w:val="0"/>
      <w:marBottom w:val="0"/>
      <w:divBdr>
        <w:top w:val="none" w:sz="0" w:space="0" w:color="auto"/>
        <w:left w:val="none" w:sz="0" w:space="0" w:color="auto"/>
        <w:bottom w:val="none" w:sz="0" w:space="0" w:color="auto"/>
        <w:right w:val="none" w:sz="0" w:space="0" w:color="auto"/>
      </w:divBdr>
    </w:div>
    <w:div w:id="895816225">
      <w:bodyDiv w:val="1"/>
      <w:marLeft w:val="0"/>
      <w:marRight w:val="0"/>
      <w:marTop w:val="0"/>
      <w:marBottom w:val="0"/>
      <w:divBdr>
        <w:top w:val="none" w:sz="0" w:space="0" w:color="auto"/>
        <w:left w:val="none" w:sz="0" w:space="0" w:color="auto"/>
        <w:bottom w:val="none" w:sz="0" w:space="0" w:color="auto"/>
        <w:right w:val="none" w:sz="0" w:space="0" w:color="auto"/>
      </w:divBdr>
    </w:div>
    <w:div w:id="907688279">
      <w:bodyDiv w:val="1"/>
      <w:marLeft w:val="0"/>
      <w:marRight w:val="0"/>
      <w:marTop w:val="0"/>
      <w:marBottom w:val="0"/>
      <w:divBdr>
        <w:top w:val="none" w:sz="0" w:space="0" w:color="auto"/>
        <w:left w:val="none" w:sz="0" w:space="0" w:color="auto"/>
        <w:bottom w:val="none" w:sz="0" w:space="0" w:color="auto"/>
        <w:right w:val="none" w:sz="0" w:space="0" w:color="auto"/>
      </w:divBdr>
    </w:div>
    <w:div w:id="1310399331">
      <w:bodyDiv w:val="1"/>
      <w:marLeft w:val="0"/>
      <w:marRight w:val="0"/>
      <w:marTop w:val="0"/>
      <w:marBottom w:val="0"/>
      <w:divBdr>
        <w:top w:val="none" w:sz="0" w:space="0" w:color="auto"/>
        <w:left w:val="none" w:sz="0" w:space="0" w:color="auto"/>
        <w:bottom w:val="none" w:sz="0" w:space="0" w:color="auto"/>
        <w:right w:val="none" w:sz="0" w:space="0" w:color="auto"/>
      </w:divBdr>
    </w:div>
    <w:div w:id="1317999280">
      <w:bodyDiv w:val="1"/>
      <w:marLeft w:val="0"/>
      <w:marRight w:val="0"/>
      <w:marTop w:val="0"/>
      <w:marBottom w:val="0"/>
      <w:divBdr>
        <w:top w:val="none" w:sz="0" w:space="0" w:color="auto"/>
        <w:left w:val="none" w:sz="0" w:space="0" w:color="auto"/>
        <w:bottom w:val="none" w:sz="0" w:space="0" w:color="auto"/>
        <w:right w:val="none" w:sz="0" w:space="0" w:color="auto"/>
      </w:divBdr>
    </w:div>
    <w:div w:id="1742672139">
      <w:bodyDiv w:val="1"/>
      <w:marLeft w:val="0"/>
      <w:marRight w:val="0"/>
      <w:marTop w:val="0"/>
      <w:marBottom w:val="0"/>
      <w:divBdr>
        <w:top w:val="none" w:sz="0" w:space="0" w:color="auto"/>
        <w:left w:val="none" w:sz="0" w:space="0" w:color="auto"/>
        <w:bottom w:val="none" w:sz="0" w:space="0" w:color="auto"/>
        <w:right w:val="none" w:sz="0" w:space="0" w:color="auto"/>
      </w:divBdr>
    </w:div>
    <w:div w:id="1744838026">
      <w:bodyDiv w:val="1"/>
      <w:marLeft w:val="0"/>
      <w:marRight w:val="0"/>
      <w:marTop w:val="0"/>
      <w:marBottom w:val="0"/>
      <w:divBdr>
        <w:top w:val="none" w:sz="0" w:space="0" w:color="auto"/>
        <w:left w:val="none" w:sz="0" w:space="0" w:color="auto"/>
        <w:bottom w:val="none" w:sz="0" w:space="0" w:color="auto"/>
        <w:right w:val="none" w:sz="0" w:space="0" w:color="auto"/>
      </w:divBdr>
    </w:div>
    <w:div w:id="1761440503">
      <w:bodyDiv w:val="1"/>
      <w:marLeft w:val="0"/>
      <w:marRight w:val="0"/>
      <w:marTop w:val="0"/>
      <w:marBottom w:val="0"/>
      <w:divBdr>
        <w:top w:val="none" w:sz="0" w:space="0" w:color="auto"/>
        <w:left w:val="none" w:sz="0" w:space="0" w:color="auto"/>
        <w:bottom w:val="none" w:sz="0" w:space="0" w:color="auto"/>
        <w:right w:val="none" w:sz="0" w:space="0" w:color="auto"/>
      </w:divBdr>
    </w:div>
    <w:div w:id="1835223665">
      <w:bodyDiv w:val="1"/>
      <w:marLeft w:val="0"/>
      <w:marRight w:val="0"/>
      <w:marTop w:val="0"/>
      <w:marBottom w:val="0"/>
      <w:divBdr>
        <w:top w:val="none" w:sz="0" w:space="0" w:color="auto"/>
        <w:left w:val="none" w:sz="0" w:space="0" w:color="auto"/>
        <w:bottom w:val="none" w:sz="0" w:space="0" w:color="auto"/>
        <w:right w:val="none" w:sz="0" w:space="0" w:color="auto"/>
      </w:divBdr>
    </w:div>
    <w:div w:id="20736541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sv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GoogleDrive/Shared%20drives/Hyperscayle/2.%20Design/Brand%20Templates/Hyperscayle%20Word%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xmlns:thm15="http://schemas.microsoft.com/office/thememl/2012/main" name="TLB Office Theme">
  <a:themeElements>
    <a:clrScheme name="Hyperscayle">
      <a:dk1>
        <a:srgbClr val="161616"/>
      </a:dk1>
      <a:lt1>
        <a:srgbClr val="FFFFFF"/>
      </a:lt1>
      <a:dk2>
        <a:srgbClr val="0B105B"/>
      </a:dk2>
      <a:lt2>
        <a:srgbClr val="E8E8E8"/>
      </a:lt2>
      <a:accent1>
        <a:srgbClr val="11207F"/>
      </a:accent1>
      <a:accent2>
        <a:srgbClr val="202C9B"/>
      </a:accent2>
      <a:accent3>
        <a:srgbClr val="F2055C"/>
      </a:accent3>
      <a:accent4>
        <a:srgbClr val="11EAFB"/>
      </a:accent4>
      <a:accent5>
        <a:srgbClr val="01F34F"/>
      </a:accent5>
      <a:accent6>
        <a:srgbClr val="01C3E5"/>
      </a:accent6>
      <a:hlink>
        <a:srgbClr val="202C9B"/>
      </a:hlink>
      <a:folHlink>
        <a:srgbClr val="202C9B"/>
      </a:folHlink>
    </a:clrScheme>
    <a:fontScheme name="Test">
      <a:majorFont>
        <a:latin typeface="Roboto"/>
        <a:ea typeface=""/>
        <a:cs typeface=""/>
      </a:majorFont>
      <a:minorFont>
        <a:latin typeface="Roboto"/>
        <a:ea typeface=""/>
        <a:cs typeface=""/>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spDef>
      <a:spPr>
        <a:solidFill>
          <a:schemeClr val="accent3"/>
        </a:solidFill>
        <a:ln>
          <a:noFill/>
        </a:ln>
      </a:spPr>
      <a:bodyPr lIns="91440" tIns="91440" rIns="91440" bIns="91440" rtlCol="0" anchor="ctr"/>
      <a:lstStyle>
        <a:defPPr algn="ctr">
          <a:defRPr sz="2000" dirty="0" smtClean="0">
            <a:solidFill>
              <a:schemeClr val="accent1"/>
            </a:solidFill>
          </a:defRPr>
        </a:defPPr>
      </a:lstStyle>
      <a:style>
        <a:lnRef idx="2">
          <a:schemeClr val="accent1">
            <a:shade val="50000"/>
          </a:schemeClr>
        </a:lnRef>
        <a:fillRef idx="1">
          <a:schemeClr val="accent1"/>
        </a:fillRef>
        <a:effectRef idx="0">
          <a:schemeClr val="accent1"/>
        </a:effectRef>
        <a:fontRef idx="minor">
          <a:schemeClr val="lt1"/>
        </a:fontRef>
      </a:style>
    </a:spDef>
    <a:txDef>
      <a:spPr/>
      <a:bodyPr vert="horz" lIns="45720" tIns="45720" rIns="45720" bIns="45720" rtlCol="0">
        <a:normAutofit/>
      </a:bodyPr>
      <a:lstStyle>
        <a:defPPr algn="l">
          <a:spcBef>
            <a:spcPts val="1800"/>
          </a:spcBef>
          <a:defRPr dirty="0"/>
        </a:defPPr>
      </a:lstStyle>
    </a:txDef>
  </a:objectDefaults>
  <a:extraClrSchemeLst/>
  <a:extLst>
    <a:ext uri="{05A4C25C-085E-4340-85A3-A5531E510DB2}">
      <thm15:themeFamily xmlns:thm15="http://schemas.microsoft.com/office/thememl/2012/main" name="TLB Office Theme" id="{BEBDD8DE-2E4F-8847-A663-0D96DEBE1102}" vid="{BD9FCB0B-6F88-0540-956A-019C92D754A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48C5FF7F42654E8BFD9C474085E8D3" ma:contentTypeVersion="20" ma:contentTypeDescription="Create a new document." ma:contentTypeScope="" ma:versionID="c051be681e65ccde5a38f8dfe438c7c3">
  <xsd:schema xmlns:xsd="http://www.w3.org/2001/XMLSchema" xmlns:xs="http://www.w3.org/2001/XMLSchema" xmlns:p="http://schemas.microsoft.com/office/2006/metadata/properties" xmlns:ns2="7da7bdb0-dc76-4f10-9703-507b55c992fc" xmlns:ns3="7c1b799b-9263-4874-b153-9fe32b96900c" targetNamespace="http://schemas.microsoft.com/office/2006/metadata/properties" ma:root="true" ma:fieldsID="272e4044a58c501964e967d93a531433" ns2:_="" ns3:_="">
    <xsd:import namespace="7da7bdb0-dc76-4f10-9703-507b55c992fc"/>
    <xsd:import namespace="7c1b799b-9263-4874-b153-9fe32b96900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File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bdb0-dc76-4f10-9703-507b55c992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40be32b-3948-4603-be26-8bd62e0891cc}" ma:internalName="TaxCatchAll" ma:showField="CatchAllData" ma:web="7da7bdb0-dc76-4f10-9703-507b55c992f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1b799b-9263-4874-b153-9fe32b96900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4efe893-eb4a-4167-8877-da8b418b88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Files" ma:index="24" nillable="true" ma:displayName="Files" ma:format="Hyperlink" ma:internalName="File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b799b-9263-4874-b153-9fe32b96900c">
      <Terms xmlns="http://schemas.microsoft.com/office/infopath/2007/PartnerControls"/>
    </lcf76f155ced4ddcb4097134ff3c332f>
    <TaxCatchAll xmlns="7da7bdb0-dc76-4f10-9703-507b55c992fc" xsi:nil="true"/>
    <Files xmlns="7c1b799b-9263-4874-b153-9fe32b96900c">
      <Url xsi:nil="true"/>
      <Description xsi:nil="true"/>
    </Files>
  </documentManagement>
</p:properties>
</file>

<file path=customXml/itemProps1.xml><?xml version="1.0" encoding="utf-8"?>
<ds:datastoreItem xmlns:ds="http://schemas.openxmlformats.org/officeDocument/2006/customXml" ds:itemID="{9CA6285D-55BD-4EA9-8E05-CBCBB1959369}"/>
</file>

<file path=customXml/itemProps2.xml><?xml version="1.0" encoding="utf-8"?>
<ds:datastoreItem xmlns:ds="http://schemas.openxmlformats.org/officeDocument/2006/customXml" ds:itemID="{41BFF901-3FE8-4995-A8F5-D0B4ECF3CBB9}">
  <ds:schemaRefs>
    <ds:schemaRef ds:uri="http://schemas.microsoft.com/sharepoint/v3/contenttype/forms"/>
  </ds:schemaRefs>
</ds:datastoreItem>
</file>

<file path=customXml/itemProps3.xml><?xml version="1.0" encoding="utf-8"?>
<ds:datastoreItem xmlns:ds="http://schemas.openxmlformats.org/officeDocument/2006/customXml" ds:itemID="{D00C9B5F-74D1-455A-82D9-BCC311845D65}">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Hyperscayle Word Template.dotx</ap:Template>
  <ap:Application>Microsoft Word for the web</ap:Application>
  <ap:DocSecurity>0</ap:DocSecurity>
  <ap:ScaleCrop>false</ap:ScaleCrop>
  <ap:Manager/>
  <ap:Company>Hyperscayle</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Steve Hurst</dc:creator>
  <cp:keywords/>
  <dc:description/>
  <cp:lastModifiedBy>Kaylee Scanlin</cp:lastModifiedBy>
  <cp:revision>2</cp:revision>
  <cp:lastPrinted>2021-09-15T20:50:00Z</cp:lastPrinted>
  <dcterms:created xsi:type="dcterms:W3CDTF">2022-07-01T21:41:00Z</dcterms:created>
  <dcterms:modified xsi:type="dcterms:W3CDTF">2026-06-22T21:45:07Z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0x010100B948C5FF7F42654E8BFD9C474085E8D3</vt:lpwstr>
  </property>
  <property fmtid="{D5CDD505-2E9C-101B-9397-08002B2CF9AE}" pid="3" name="Order">
    <vt:i4>8700</vt:i4>
  </property>
  <property fmtid="{D5CDD505-2E9C-101B-9397-08002B2CF9AE}" pid="4" name="MediaServiceImageTags">
    <vt:lpwstr/>
  </property>
</Properties>
</file>