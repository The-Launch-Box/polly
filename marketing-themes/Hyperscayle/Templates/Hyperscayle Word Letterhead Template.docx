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alias w:val="Enter Date:"/>
        <w:tag w:val="Enter Date:"/>
        <w:id w:val="-249270345"/>
        <w:placeholder>
          <w:docPart w:val="E4606BD3C0553F4185F29EC9D601E85B"/>
        </w:placeholder>
        <w:temporary/>
        <w:showingPlcHdr/>
        <w15:appearance w15:val="hidden"/>
      </w:sdtPr>
      <w:sdtContent>
        <w:p w14:paraId="758C0BDF" w14:textId="77777777" w:rsidR="00DE135D" w:rsidRPr="00620190" w:rsidRDefault="00DE135D" w:rsidP="00DE135D">
          <w:pPr>
            <w:pStyle w:val="Date"/>
          </w:pPr>
          <w:r w:rsidRPr="00620190">
            <w:t>Date</w:t>
          </w:r>
        </w:p>
      </w:sdtContent>
    </w:sdt>
    <w:p w14:paraId="18B06678" w14:textId="398C9AA1" w:rsidR="00DE135D" w:rsidRPr="008B4DE3" w:rsidRDefault="00DE135D" w:rsidP="00DE135D">
      <w:pPr>
        <w:pStyle w:val="ContactInf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466"/>
        <w:gridCol w:w="1894"/>
      </w:tblGrid>
      <w:tr w:rsidR="00DE135D" w14:paraId="0DB4D6EC" w14:textId="77777777" w:rsidTr="00953D55">
        <w:tc>
          <w:tcPr>
            <w:tcW w:w="7470" w:type="dxa"/>
          </w:tcPr>
          <w:p w14:paraId="4257D832" w14:textId="77777777" w:rsidR="00DE135D" w:rsidRPr="008B4DE3" w:rsidRDefault="00000000" w:rsidP="00953D55">
            <w:pPr>
              <w:pStyle w:val="Address"/>
            </w:pPr>
            <w:sdt>
              <w:sdtPr>
                <w:alias w:val="Enter Recipient:"/>
                <w:tag w:val="Enter Recipient:"/>
                <w:id w:val="584421075"/>
                <w:placeholder>
                  <w:docPart w:val="D6EC7A1DA95B5B45A77373A24A750502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DE135D" w:rsidRPr="008B4DE3">
                  <w:t>Recipient</w:t>
                </w:r>
              </w:sdtContent>
            </w:sdt>
          </w:p>
          <w:p w14:paraId="3F0DBE65" w14:textId="77777777" w:rsidR="00DE135D" w:rsidRPr="00DE135D" w:rsidRDefault="00000000" w:rsidP="00953D55">
            <w:pPr>
              <w:pStyle w:val="Address"/>
              <w:rPr>
                <w:b w:val="0"/>
                <w:bCs/>
              </w:rPr>
            </w:pPr>
            <w:sdt>
              <w:sdtPr>
                <w:rPr>
                  <w:b w:val="0"/>
                  <w:bCs/>
                </w:rPr>
                <w:alias w:val="Enter Recipient Company:"/>
                <w:tag w:val="Enter Recipient Company:"/>
                <w:id w:val="475106335"/>
                <w:placeholder>
                  <w:docPart w:val="5F239538EA18D140A45DE98CA477FB1A"/>
                </w:placeholder>
                <w:temporary/>
                <w:showingPlcHdr/>
                <w15:appearance w15:val="hidden"/>
              </w:sdtPr>
              <w:sdtContent>
                <w:r w:rsidR="00DE135D" w:rsidRPr="00DE135D">
                  <w:rPr>
                    <w:b w:val="0"/>
                    <w:bCs/>
                  </w:rPr>
                  <w:t>Company</w:t>
                </w:r>
              </w:sdtContent>
            </w:sdt>
          </w:p>
          <w:p w14:paraId="0D4E066E" w14:textId="77777777" w:rsidR="00DE135D" w:rsidRDefault="00000000" w:rsidP="00953D55">
            <w:pPr>
              <w:pStyle w:val="Address"/>
            </w:pPr>
            <w:sdt>
              <w:sdtPr>
                <w:rPr>
                  <w:b w:val="0"/>
                  <w:bCs/>
                </w:rPr>
                <w:alias w:val="Enter Recipient Street Address City, ST ZIP Code:"/>
                <w:tag w:val="Enter Recipient Street Address City, ST ZIP Code:"/>
                <w:id w:val="108783726"/>
                <w:placeholder>
                  <w:docPart w:val="EAA9DC86C895144196E65A37A715297E"/>
                </w:placeholder>
                <w:temporary/>
                <w:showingPlcHdr/>
                <w15:appearance w15:val="hidden"/>
              </w:sdtPr>
              <w:sdtContent>
                <w:r w:rsidR="00DE135D" w:rsidRPr="00DE135D">
                  <w:rPr>
                    <w:b w:val="0"/>
                    <w:bCs/>
                  </w:rPr>
                  <w:t>Street Address</w:t>
                </w:r>
                <w:r w:rsidR="00DE135D" w:rsidRPr="00DE135D">
                  <w:rPr>
                    <w:b w:val="0"/>
                    <w:bCs/>
                  </w:rPr>
                  <w:br/>
                  <w:t>City, ST ZIP Code</w:t>
                </w:r>
              </w:sdtContent>
            </w:sdt>
          </w:p>
        </w:tc>
        <w:tc>
          <w:tcPr>
            <w:tcW w:w="1880" w:type="dxa"/>
          </w:tcPr>
          <w:p w14:paraId="589318C4" w14:textId="0D9DA1CB" w:rsidR="00DE135D" w:rsidRPr="00DE135D" w:rsidRDefault="00DE135D" w:rsidP="00953D55">
            <w:pPr>
              <w:pStyle w:val="ContactInfo"/>
              <w:rPr>
                <w:b/>
                <w:bCs w:val="0"/>
              </w:rPr>
            </w:pPr>
            <w:proofErr w:type="spellStart"/>
            <w:r w:rsidRPr="00DE135D">
              <w:rPr>
                <w:b/>
                <w:bCs w:val="0"/>
              </w:rPr>
              <w:t>Hyperscayle</w:t>
            </w:r>
            <w:proofErr w:type="spellEnd"/>
          </w:p>
          <w:p w14:paraId="13BDE321" w14:textId="47C12AC8" w:rsidR="00DE135D" w:rsidRDefault="00DE135D" w:rsidP="00953D55">
            <w:pPr>
              <w:pStyle w:val="ContactInfo"/>
            </w:pPr>
            <w:r>
              <w:t>Address</w:t>
            </w:r>
            <w:r w:rsidRPr="008B4DE3">
              <w:t xml:space="preserve"> </w:t>
            </w:r>
            <w:r w:rsidRPr="008B4DE3">
              <w:br/>
            </w:r>
            <w:r>
              <w:t>City, State 12345</w:t>
            </w:r>
          </w:p>
          <w:p w14:paraId="0559665B" w14:textId="1308C721" w:rsidR="00DE135D" w:rsidRDefault="00DE135D" w:rsidP="00953D55">
            <w:pPr>
              <w:pStyle w:val="ContactInfo"/>
            </w:pPr>
            <w:r>
              <w:t>(555) 555-1212</w:t>
            </w:r>
          </w:p>
          <w:p w14:paraId="2C45D2CD" w14:textId="6878C3BB" w:rsidR="00DE135D" w:rsidRPr="002D0CD8" w:rsidRDefault="00DE135D" w:rsidP="00953D55">
            <w:pPr>
              <w:pStyle w:val="ContactInfo"/>
            </w:pPr>
            <w:r w:rsidRPr="008B4DE3">
              <w:t>inquiries@</w:t>
            </w:r>
            <w:r>
              <w:t>hyperscayle</w:t>
            </w:r>
            <w:r w:rsidRPr="008B4DE3">
              <w:t>.com</w:t>
            </w:r>
          </w:p>
        </w:tc>
      </w:tr>
    </w:tbl>
    <w:p w14:paraId="6DA5C40B" w14:textId="3EDDD0CF" w:rsidR="00DE135D" w:rsidRDefault="00DE135D" w:rsidP="00DE135D">
      <w:pPr>
        <w:pStyle w:val="Salutation"/>
      </w:pPr>
      <w:r>
        <w:t xml:space="preserve">Dear </w:t>
      </w:r>
      <w:sdt>
        <w:sdtPr>
          <w:alias w:val="Enter Recipient:"/>
          <w:tag w:val="Enter Recipient:"/>
          <w:id w:val="1696960955"/>
          <w:placeholder>
            <w:docPart w:val="9E4A0B8408D75844B7EB0094D2794D0C"/>
          </w:placeholder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 w:multiLine="1"/>
        </w:sdtPr>
        <w:sdtContent>
          <w:r>
            <w:t>Recipient</w:t>
          </w:r>
        </w:sdtContent>
      </w:sdt>
      <w:r>
        <w:t>:</w:t>
      </w:r>
    </w:p>
    <w:sdt>
      <w:sdtPr>
        <w:alias w:val="Enter body of letter:"/>
        <w:tag w:val="Enter body of letter:"/>
        <w:id w:val="1875266107"/>
        <w:placeholder>
          <w:docPart w:val="FA70901504F6874E8F94892A3079E6F7"/>
        </w:placeholder>
        <w:temporary/>
        <w:showingPlcHdr/>
        <w15:appearance w15:val="hidden"/>
      </w:sdtPr>
      <w:sdtContent>
        <w:p w14:paraId="0B5ECF90" w14:textId="77777777" w:rsidR="00DE135D" w:rsidRDefault="00DE135D" w:rsidP="00DE135D">
          <w:r>
            <w:t>To get started right away, just tap any placeholder text (such as this) and start typing.</w:t>
          </w:r>
        </w:p>
        <w:p w14:paraId="4F4D7AA3" w14:textId="77777777" w:rsidR="00DE135D" w:rsidRDefault="00DE135D" w:rsidP="00DE135D">
          <w:r>
            <w:t>Wondering what to include in your cover letter? It’s a good idea to include key points about why you’re a great fit for the company and the best choice for the specific job. Of course, don’t forget to ask for the interview—but keep it brief! A cover letter shouldn’t read like a novel, no matter how great a plot you’ve got.</w:t>
          </w:r>
        </w:p>
      </w:sdtContent>
    </w:sdt>
    <w:sdt>
      <w:sdtPr>
        <w:alias w:val="Enter Closing:"/>
        <w:tag w:val="Enter Closing:"/>
        <w:id w:val="-325672042"/>
        <w:placeholder>
          <w:docPart w:val="B7A4004A4F64E7479918E546E7C742FF"/>
        </w:placeholder>
        <w:temporary/>
        <w:showingPlcHdr/>
        <w15:appearance w15:val="hidden"/>
      </w:sdtPr>
      <w:sdtContent>
        <w:p w14:paraId="6A66A950" w14:textId="77777777" w:rsidR="00DE135D" w:rsidRDefault="00DE135D" w:rsidP="00DE135D">
          <w:pPr>
            <w:pStyle w:val="Closing"/>
          </w:pPr>
          <w:r>
            <w:t>Sincerely,</w:t>
          </w:r>
        </w:p>
      </w:sdtContent>
    </w:sdt>
    <w:p w14:paraId="7F7A43B1" w14:textId="77777777" w:rsidR="00DE135D" w:rsidRPr="00C02407" w:rsidRDefault="00DE135D" w:rsidP="00DE135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780"/>
        <w:gridCol w:w="5570"/>
      </w:tblGrid>
      <w:tr w:rsidR="00DE135D" w14:paraId="077D7973" w14:textId="77777777" w:rsidTr="00953D55">
        <w:tc>
          <w:tcPr>
            <w:tcW w:w="3780" w:type="dxa"/>
          </w:tcPr>
          <w:sdt>
            <w:sdtPr>
              <w:alias w:val="Enter Your Name:"/>
              <w:tag w:val="Enter Your Name:"/>
              <w:id w:val="305974251"/>
              <w:placeholder>
                <w:docPart w:val="C7F9C335CDB1EB458795220E652A6EDD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Content>
              <w:p w14:paraId="1083D125" w14:textId="03E66A67" w:rsidR="00DE135D" w:rsidRPr="00DE135D" w:rsidRDefault="00DE135D" w:rsidP="00DE135D">
                <w:pPr>
                  <w:pStyle w:val="Signature"/>
                </w:pPr>
                <w:proofErr w:type="spellStart"/>
                <w:r w:rsidRPr="00DE135D">
                  <w:t>Hyperscayle</w:t>
                </w:r>
                <w:proofErr w:type="spellEnd"/>
              </w:p>
            </w:sdtContent>
          </w:sdt>
          <w:p w14:paraId="2BFB2506" w14:textId="77777777" w:rsidR="00DE135D" w:rsidRDefault="00DE135D" w:rsidP="00953D55">
            <w:pPr>
              <w:pStyle w:val="Address"/>
            </w:pPr>
          </w:p>
        </w:tc>
        <w:tc>
          <w:tcPr>
            <w:tcW w:w="5570" w:type="dxa"/>
          </w:tcPr>
          <w:p w14:paraId="5CC833F1" w14:textId="77777777" w:rsidR="00DE135D" w:rsidRPr="008B4DE3" w:rsidRDefault="00DE135D" w:rsidP="00953D55">
            <w:pPr>
              <w:pStyle w:val="ContactInfo"/>
              <w:rPr>
                <w:b/>
                <w:bCs w:val="0"/>
              </w:rPr>
            </w:pPr>
          </w:p>
        </w:tc>
      </w:tr>
    </w:tbl>
    <w:p w14:paraId="73A8DC88" w14:textId="77777777" w:rsidR="00DE135D" w:rsidRDefault="00DE135D" w:rsidP="00DE135D"/>
    <w:p w14:paraId="3021509B" w14:textId="77777777" w:rsidR="00DE135D" w:rsidRPr="00C97D7E" w:rsidRDefault="00DE135D" w:rsidP="00DE135D">
      <w:pPr>
        <w:suppressAutoHyphens w:val="0"/>
        <w:spacing w:before="0" w:after="0" w:line="240" w:lineRule="auto"/>
      </w:pPr>
    </w:p>
    <w:p w14:paraId="1B09C110" w14:textId="77777777" w:rsidR="008427E9" w:rsidRPr="00DE135D" w:rsidRDefault="008427E9" w:rsidP="00DE135D"/>
    <w:sectPr w:rsidR="008427E9" w:rsidRPr="00DE135D" w:rsidSect="00BB1845">
      <w:footerReference w:type="default" r:id="rId10"/>
      <w:headerReference w:type="first" r:id="rId11"/>
      <w:footerReference w:type="first" r:id="rId12"/>
      <w:pgSz w:w="12240" w:h="15840"/>
      <w:pgMar w:top="1080" w:right="1440" w:bottom="1080" w:left="1440" w:header="144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50AE15" w14:textId="77777777" w:rsidR="002D7BD1" w:rsidRDefault="002D7BD1" w:rsidP="00D15FD6">
      <w:pPr>
        <w:spacing w:after="0" w:line="240" w:lineRule="auto"/>
      </w:pPr>
      <w:r>
        <w:separator/>
      </w:r>
    </w:p>
    <w:p w14:paraId="5E3317CB" w14:textId="77777777" w:rsidR="002D7BD1" w:rsidRDefault="002D7BD1"/>
    <w:p w14:paraId="6924C17A" w14:textId="77777777" w:rsidR="002D7BD1" w:rsidRDefault="002D7BD1"/>
    <w:p w14:paraId="421F5364" w14:textId="77777777" w:rsidR="002D7BD1" w:rsidRDefault="002D7BD1"/>
    <w:p w14:paraId="46CEF6A6" w14:textId="77777777" w:rsidR="002D7BD1" w:rsidRDefault="002D7BD1"/>
  </w:endnote>
  <w:endnote w:type="continuationSeparator" w:id="0">
    <w:p w14:paraId="7F691625" w14:textId="77777777" w:rsidR="002D7BD1" w:rsidRDefault="002D7BD1" w:rsidP="00D15FD6">
      <w:pPr>
        <w:spacing w:after="0" w:line="240" w:lineRule="auto"/>
      </w:pPr>
      <w:r>
        <w:continuationSeparator/>
      </w:r>
    </w:p>
    <w:p w14:paraId="7D8383CC" w14:textId="77777777" w:rsidR="002D7BD1" w:rsidRDefault="002D7BD1"/>
    <w:p w14:paraId="39641AC7" w14:textId="77777777" w:rsidR="002D7BD1" w:rsidRDefault="002D7BD1"/>
    <w:p w14:paraId="50640CE6" w14:textId="77777777" w:rsidR="002D7BD1" w:rsidRDefault="002D7BD1"/>
    <w:p w14:paraId="294FADC5" w14:textId="77777777" w:rsidR="002D7BD1" w:rsidRDefault="002D7BD1"/>
  </w:endnote>
  <w:endnote w:type="continuationNotice" w:id="1">
    <w:p w14:paraId="172253A1" w14:textId="77777777" w:rsidR="002D7BD1" w:rsidRDefault="002D7BD1">
      <w:pPr>
        <w:spacing w:before="0" w:after="0" w:line="240" w:lineRule="auto"/>
      </w:pPr>
    </w:p>
    <w:p w14:paraId="1AEF17BD" w14:textId="77777777" w:rsidR="002D7BD1" w:rsidRDefault="002D7B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Helvetica Neue"/>
    <w:charset w:val="00"/>
    <w:family w:val="auto"/>
    <w:pitch w:val="variable"/>
    <w:sig w:usb0="E50002FF" w:usb1="500079DB" w:usb2="0000001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CellSpacing w:w="3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8"/>
      <w:gridCol w:w="4651"/>
      <w:gridCol w:w="4391"/>
    </w:tblGrid>
    <w:tr w:rsidR="00B173BA" w:rsidRPr="002B5EBE" w14:paraId="1D79EE0B" w14:textId="77777777" w:rsidTr="00146BA4">
      <w:trPr>
        <w:tblCellSpacing w:w="36" w:type="dxa"/>
      </w:trPr>
      <w:tc>
        <w:tcPr>
          <w:tcW w:w="243" w:type="dxa"/>
        </w:tcPr>
        <w:p w14:paraId="5EEA3974" w14:textId="37F87BAC" w:rsidR="00215BA3" w:rsidRPr="002B5EBE" w:rsidRDefault="00215BA3" w:rsidP="00215BA3">
          <w:pPr>
            <w:pStyle w:val="Footer"/>
            <w:spacing w:before="480"/>
            <w:rPr>
              <w:szCs w:val="20"/>
            </w:rPr>
          </w:pPr>
        </w:p>
      </w:tc>
      <w:tc>
        <w:tcPr>
          <w:tcW w:w="5306" w:type="dxa"/>
        </w:tcPr>
        <w:p w14:paraId="5AAAF03B" w14:textId="77777777" w:rsidR="00215BA3" w:rsidRPr="002B5EBE" w:rsidRDefault="00215BA3" w:rsidP="00215BA3">
          <w:pPr>
            <w:pStyle w:val="Footer"/>
            <w:spacing w:before="480"/>
          </w:pPr>
        </w:p>
      </w:tc>
      <w:tc>
        <w:tcPr>
          <w:tcW w:w="4963" w:type="dxa"/>
        </w:tcPr>
        <w:p w14:paraId="6ACEE025" w14:textId="77777777" w:rsidR="00215BA3" w:rsidRDefault="00B173BA" w:rsidP="00215BA3">
          <w:pPr>
            <w:pStyle w:val="Footer"/>
            <w:spacing w:before="480"/>
            <w:jc w:val="right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76BA5BF" wp14:editId="27C2889C">
                <wp:simplePos x="0" y="0"/>
                <wp:positionH relativeFrom="column">
                  <wp:posOffset>854710</wp:posOffset>
                </wp:positionH>
                <wp:positionV relativeFrom="paragraph">
                  <wp:posOffset>164142</wp:posOffset>
                </wp:positionV>
                <wp:extent cx="1747738" cy="312390"/>
                <wp:effectExtent l="0" t="0" r="0" b="5715"/>
                <wp:wrapNone/>
                <wp:docPr id="15" name="Graphic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phic 2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7738" cy="312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9ADE68C" w14:textId="77777777" w:rsidR="00676A27" w:rsidRPr="00215BA3" w:rsidRDefault="00676A27" w:rsidP="00215B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CellSpacing w:w="3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3"/>
      <w:gridCol w:w="4520"/>
      <w:gridCol w:w="4527"/>
    </w:tblGrid>
    <w:tr w:rsidR="00BB1845" w:rsidRPr="002B5EBE" w14:paraId="159188B0" w14:textId="77777777" w:rsidTr="00953D55">
      <w:trPr>
        <w:tblCellSpacing w:w="36" w:type="dxa"/>
      </w:trPr>
      <w:tc>
        <w:tcPr>
          <w:tcW w:w="243" w:type="dxa"/>
        </w:tcPr>
        <w:p w14:paraId="0132CAA4" w14:textId="45311B99" w:rsidR="00BB1845" w:rsidRPr="002B5EBE" w:rsidRDefault="00BB1845" w:rsidP="00BB1845">
          <w:pPr>
            <w:pStyle w:val="Footer"/>
            <w:spacing w:before="480"/>
            <w:rPr>
              <w:szCs w:val="20"/>
            </w:rPr>
          </w:pPr>
        </w:p>
      </w:tc>
      <w:tc>
        <w:tcPr>
          <w:tcW w:w="5306" w:type="dxa"/>
        </w:tcPr>
        <w:p w14:paraId="149495A7" w14:textId="77777777" w:rsidR="00BB1845" w:rsidRPr="002B5EBE" w:rsidRDefault="00BB1845" w:rsidP="00BB1845">
          <w:pPr>
            <w:pStyle w:val="Footer"/>
            <w:spacing w:before="480"/>
          </w:pPr>
        </w:p>
      </w:tc>
      <w:tc>
        <w:tcPr>
          <w:tcW w:w="4963" w:type="dxa"/>
        </w:tcPr>
        <w:p w14:paraId="233DD142" w14:textId="77777777" w:rsidR="00BB1845" w:rsidRPr="00BB1845" w:rsidRDefault="00BB1845" w:rsidP="00BB1845">
          <w:pPr>
            <w:pStyle w:val="Footer"/>
            <w:spacing w:before="480"/>
            <w:jc w:val="right"/>
            <w:rPr>
              <w:rFonts w:asciiTheme="minorHAnsi" w:hAnsiTheme="minorHAnsi"/>
              <w:b/>
              <w:bCs/>
              <w:i/>
              <w:iCs/>
            </w:rPr>
          </w:pPr>
          <w:r w:rsidRPr="00BB1845">
            <w:rPr>
              <w:rFonts w:asciiTheme="minorHAnsi" w:hAnsiTheme="minorHAnsi"/>
              <w:b/>
              <w:bCs/>
              <w:i/>
              <w:iCs/>
              <w:color w:val="F2055C" w:themeColor="accent3"/>
            </w:rPr>
            <w:t>HYPERSCAYLE.COM</w:t>
          </w:r>
        </w:p>
      </w:tc>
    </w:tr>
  </w:tbl>
  <w:p w14:paraId="0B359082" w14:textId="77777777" w:rsidR="00BB1845" w:rsidRDefault="00BB1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2321CB" w14:textId="77777777" w:rsidR="002D7BD1" w:rsidRDefault="002D7BD1" w:rsidP="00D15FD6">
      <w:pPr>
        <w:spacing w:after="0" w:line="240" w:lineRule="auto"/>
      </w:pPr>
      <w:r>
        <w:separator/>
      </w:r>
    </w:p>
    <w:p w14:paraId="7AD456D0" w14:textId="77777777" w:rsidR="002D7BD1" w:rsidRDefault="002D7BD1"/>
    <w:p w14:paraId="3F13633F" w14:textId="77777777" w:rsidR="002D7BD1" w:rsidRDefault="002D7BD1"/>
    <w:p w14:paraId="65D34120" w14:textId="77777777" w:rsidR="002D7BD1" w:rsidRDefault="002D7BD1"/>
    <w:p w14:paraId="74764F46" w14:textId="77777777" w:rsidR="002D7BD1" w:rsidRDefault="002D7BD1"/>
  </w:footnote>
  <w:footnote w:type="continuationSeparator" w:id="0">
    <w:p w14:paraId="289252B0" w14:textId="77777777" w:rsidR="002D7BD1" w:rsidRDefault="002D7BD1" w:rsidP="00D15FD6">
      <w:pPr>
        <w:spacing w:after="0" w:line="240" w:lineRule="auto"/>
      </w:pPr>
      <w:r>
        <w:continuationSeparator/>
      </w:r>
    </w:p>
    <w:p w14:paraId="107AF28C" w14:textId="77777777" w:rsidR="002D7BD1" w:rsidRDefault="002D7BD1"/>
    <w:p w14:paraId="57B798B5" w14:textId="77777777" w:rsidR="002D7BD1" w:rsidRDefault="002D7BD1"/>
    <w:p w14:paraId="396A4C45" w14:textId="77777777" w:rsidR="002D7BD1" w:rsidRDefault="002D7BD1"/>
    <w:p w14:paraId="3DFCB7DA" w14:textId="77777777" w:rsidR="002D7BD1" w:rsidRDefault="002D7BD1"/>
  </w:footnote>
  <w:footnote w:type="continuationNotice" w:id="1">
    <w:p w14:paraId="02667BC2" w14:textId="77777777" w:rsidR="002D7BD1" w:rsidRDefault="002D7BD1">
      <w:pPr>
        <w:spacing w:before="0" w:after="0" w:line="240" w:lineRule="auto"/>
      </w:pPr>
    </w:p>
    <w:p w14:paraId="30A67328" w14:textId="77777777" w:rsidR="002D7BD1" w:rsidRDefault="002D7B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72E33" w14:textId="77777777" w:rsidR="00BB1845" w:rsidRDefault="00BB1845" w:rsidP="008B4DE3">
    <w:pPr>
      <w:pStyle w:val="Header"/>
      <w:tabs>
        <w:tab w:val="left" w:pos="2214"/>
      </w:tabs>
    </w:pPr>
    <w:r>
      <w:rPr>
        <w:noProof/>
      </w:rPr>
      <w:drawing>
        <wp:anchor distT="0" distB="0" distL="114300" distR="114300" simplePos="0" relativeHeight="251661312" behindDoc="0" locked="0" layoutInCell="1" allowOverlap="1" wp14:anchorId="6CFFA056" wp14:editId="25B6F104">
          <wp:simplePos x="0" y="0"/>
          <wp:positionH relativeFrom="column">
            <wp:posOffset>-8890</wp:posOffset>
          </wp:positionH>
          <wp:positionV relativeFrom="paragraph">
            <wp:posOffset>-277962</wp:posOffset>
          </wp:positionV>
          <wp:extent cx="2536159" cy="453312"/>
          <wp:effectExtent l="0" t="0" r="0" b="4445"/>
          <wp:wrapNone/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6159" cy="453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344F6A" w14:textId="77777777" w:rsidR="00BB1845" w:rsidRDefault="00BB1845" w:rsidP="008B4DE3">
    <w:pPr>
      <w:pStyle w:val="Header"/>
      <w:tabs>
        <w:tab w:val="left" w:pos="2214"/>
      </w:tabs>
    </w:pPr>
  </w:p>
  <w:p w14:paraId="52D77D22" w14:textId="77777777" w:rsidR="00215BA3" w:rsidRDefault="00215BA3" w:rsidP="008B4DE3">
    <w:pPr>
      <w:pStyle w:val="Header"/>
      <w:tabs>
        <w:tab w:val="left" w:pos="221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E7A20"/>
    <w:multiLevelType w:val="hybridMultilevel"/>
    <w:tmpl w:val="B9405DF4"/>
    <w:lvl w:ilvl="0" w:tplc="640441DA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202C9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C7194"/>
    <w:multiLevelType w:val="hybridMultilevel"/>
    <w:tmpl w:val="CF18619A"/>
    <w:lvl w:ilvl="0" w:tplc="CB2E437E">
      <w:start w:val="1"/>
      <w:numFmt w:val="decimal"/>
      <w:pStyle w:val="ListParagraph"/>
      <w:lvlText w:val="%1."/>
      <w:lvlJc w:val="left"/>
      <w:pPr>
        <w:ind w:left="576" w:hanging="288"/>
      </w:pPr>
      <w:rPr>
        <w:rFonts w:hint="default"/>
        <w:color w:val="11207F" w:themeColor="accent1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" w15:restartNumberingAfterBreak="0">
    <w:nsid w:val="09B33E43"/>
    <w:multiLevelType w:val="hybridMultilevel"/>
    <w:tmpl w:val="E7C864E6"/>
    <w:lvl w:ilvl="0" w:tplc="D7C06AD2">
      <w:start w:val="1"/>
      <w:numFmt w:val="bullet"/>
      <w:pStyle w:val="OfferingList"/>
      <w:lvlText w:val=""/>
      <w:lvlJc w:val="left"/>
      <w:pPr>
        <w:ind w:left="288" w:hanging="288"/>
      </w:pPr>
      <w:rPr>
        <w:rFonts w:ascii="Wingdings" w:hAnsi="Wingdings" w:hint="default"/>
        <w:color w:val="F2055C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C60DA"/>
    <w:multiLevelType w:val="hybridMultilevel"/>
    <w:tmpl w:val="B9B28CFC"/>
    <w:lvl w:ilvl="0" w:tplc="BB08A5C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02C9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71E66"/>
    <w:multiLevelType w:val="hybridMultilevel"/>
    <w:tmpl w:val="F29868BA"/>
    <w:lvl w:ilvl="0" w:tplc="BB08A5C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02C9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C4F89"/>
    <w:multiLevelType w:val="multilevel"/>
    <w:tmpl w:val="DA9C439C"/>
    <w:styleLink w:val="CurrentList1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  <w:color w:val="202C9B" w:themeColor="accent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76A9E"/>
    <w:multiLevelType w:val="hybridMultilevel"/>
    <w:tmpl w:val="4A4829E8"/>
    <w:lvl w:ilvl="0" w:tplc="36327366">
      <w:start w:val="1"/>
      <w:numFmt w:val="bullet"/>
      <w:pStyle w:val="ListParagraphnoinde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A7BF4"/>
    <w:multiLevelType w:val="hybridMultilevel"/>
    <w:tmpl w:val="230A80D4"/>
    <w:lvl w:ilvl="0" w:tplc="40DA47AC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11207F" w:themeColor="accent1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8" w15:restartNumberingAfterBreak="0">
    <w:nsid w:val="46BC5D51"/>
    <w:multiLevelType w:val="hybridMultilevel"/>
    <w:tmpl w:val="7F2EAD5C"/>
    <w:lvl w:ilvl="0" w:tplc="BB08A5C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02C9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7A2EFB"/>
    <w:multiLevelType w:val="multilevel"/>
    <w:tmpl w:val="04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A6B0718"/>
    <w:multiLevelType w:val="hybridMultilevel"/>
    <w:tmpl w:val="DA9C439C"/>
    <w:lvl w:ilvl="0" w:tplc="0409000F">
      <w:start w:val="1"/>
      <w:numFmt w:val="decimal"/>
      <w:lvlText w:val="%1."/>
      <w:lvlJc w:val="left"/>
      <w:pPr>
        <w:ind w:left="648" w:hanging="360"/>
      </w:pPr>
      <w:rPr>
        <w:rFonts w:hint="default"/>
        <w:color w:val="202C9B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DF0A63"/>
    <w:multiLevelType w:val="multilevel"/>
    <w:tmpl w:val="DA9C439C"/>
    <w:styleLink w:val="CurrentList4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  <w:color w:val="202C9B" w:themeColor="accent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34520D"/>
    <w:multiLevelType w:val="hybridMultilevel"/>
    <w:tmpl w:val="F970DAC8"/>
    <w:lvl w:ilvl="0" w:tplc="40DA47AC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11207F" w:themeColor="accent1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3" w15:restartNumberingAfterBreak="0">
    <w:nsid w:val="74B17F29"/>
    <w:multiLevelType w:val="multilevel"/>
    <w:tmpl w:val="276006A4"/>
    <w:styleLink w:val="CurrentList3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11207F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72B43"/>
    <w:multiLevelType w:val="hybridMultilevel"/>
    <w:tmpl w:val="E1D07342"/>
    <w:lvl w:ilvl="0" w:tplc="40DA47AC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11207F" w:themeColor="accent1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5" w15:restartNumberingAfterBreak="0">
    <w:nsid w:val="7F801AE9"/>
    <w:multiLevelType w:val="multilevel"/>
    <w:tmpl w:val="0A0A9C3E"/>
    <w:styleLink w:val="CurrentList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202C9B" w:themeColor="accen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317606">
    <w:abstractNumId w:val="2"/>
  </w:num>
  <w:num w:numId="2" w16cid:durableId="255870951">
    <w:abstractNumId w:val="6"/>
  </w:num>
  <w:num w:numId="3" w16cid:durableId="233662031">
    <w:abstractNumId w:val="1"/>
  </w:num>
  <w:num w:numId="4" w16cid:durableId="1249266551">
    <w:abstractNumId w:val="8"/>
  </w:num>
  <w:num w:numId="5" w16cid:durableId="1588273190">
    <w:abstractNumId w:val="3"/>
  </w:num>
  <w:num w:numId="6" w16cid:durableId="188841750">
    <w:abstractNumId w:val="4"/>
  </w:num>
  <w:num w:numId="7" w16cid:durableId="1371875115">
    <w:abstractNumId w:val="0"/>
  </w:num>
  <w:num w:numId="8" w16cid:durableId="504126070">
    <w:abstractNumId w:val="10"/>
  </w:num>
  <w:num w:numId="9" w16cid:durableId="1120101414">
    <w:abstractNumId w:val="5"/>
  </w:num>
  <w:num w:numId="10" w16cid:durableId="14353797">
    <w:abstractNumId w:val="15"/>
  </w:num>
  <w:num w:numId="11" w16cid:durableId="484905505">
    <w:abstractNumId w:val="13"/>
  </w:num>
  <w:num w:numId="12" w16cid:durableId="655762921">
    <w:abstractNumId w:val="11"/>
  </w:num>
  <w:num w:numId="13" w16cid:durableId="2115006400">
    <w:abstractNumId w:val="7"/>
  </w:num>
  <w:num w:numId="14" w16cid:durableId="518545424">
    <w:abstractNumId w:val="12"/>
  </w:num>
  <w:num w:numId="15" w16cid:durableId="402021635">
    <w:abstractNumId w:val="14"/>
  </w:num>
  <w:num w:numId="16" w16cid:durableId="751126838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5D"/>
    <w:rsid w:val="00001C42"/>
    <w:rsid w:val="000207A4"/>
    <w:rsid w:val="00026AF9"/>
    <w:rsid w:val="000352D4"/>
    <w:rsid w:val="000608D0"/>
    <w:rsid w:val="000710D8"/>
    <w:rsid w:val="00097251"/>
    <w:rsid w:val="000D2B96"/>
    <w:rsid w:val="00130395"/>
    <w:rsid w:val="001612FE"/>
    <w:rsid w:val="001A2869"/>
    <w:rsid w:val="001A3B71"/>
    <w:rsid w:val="001A3BFF"/>
    <w:rsid w:val="00215BA3"/>
    <w:rsid w:val="0021760A"/>
    <w:rsid w:val="00222C13"/>
    <w:rsid w:val="00226225"/>
    <w:rsid w:val="00245E9F"/>
    <w:rsid w:val="0025017B"/>
    <w:rsid w:val="00262C2C"/>
    <w:rsid w:val="002822B1"/>
    <w:rsid w:val="002840E0"/>
    <w:rsid w:val="0028467D"/>
    <w:rsid w:val="0029155C"/>
    <w:rsid w:val="00294E46"/>
    <w:rsid w:val="002954A1"/>
    <w:rsid w:val="002B5EBE"/>
    <w:rsid w:val="002C36B4"/>
    <w:rsid w:val="002D0CD8"/>
    <w:rsid w:val="002D7BD1"/>
    <w:rsid w:val="002D7F81"/>
    <w:rsid w:val="002F5BD5"/>
    <w:rsid w:val="00303604"/>
    <w:rsid w:val="00326602"/>
    <w:rsid w:val="003317B7"/>
    <w:rsid w:val="0034385D"/>
    <w:rsid w:val="00355691"/>
    <w:rsid w:val="0036720C"/>
    <w:rsid w:val="00381173"/>
    <w:rsid w:val="003924A3"/>
    <w:rsid w:val="0039375D"/>
    <w:rsid w:val="003A1D1A"/>
    <w:rsid w:val="003C1201"/>
    <w:rsid w:val="003D1801"/>
    <w:rsid w:val="003E771A"/>
    <w:rsid w:val="003F20E0"/>
    <w:rsid w:val="00456182"/>
    <w:rsid w:val="00456F64"/>
    <w:rsid w:val="00462424"/>
    <w:rsid w:val="00470314"/>
    <w:rsid w:val="00474B99"/>
    <w:rsid w:val="00490547"/>
    <w:rsid w:val="004978F8"/>
    <w:rsid w:val="004A5243"/>
    <w:rsid w:val="004E5B86"/>
    <w:rsid w:val="004F7B91"/>
    <w:rsid w:val="005051D8"/>
    <w:rsid w:val="00511C7E"/>
    <w:rsid w:val="005166DD"/>
    <w:rsid w:val="005237B7"/>
    <w:rsid w:val="00547A3F"/>
    <w:rsid w:val="00550BCC"/>
    <w:rsid w:val="00551E9B"/>
    <w:rsid w:val="005822D9"/>
    <w:rsid w:val="00597933"/>
    <w:rsid w:val="00597EA2"/>
    <w:rsid w:val="005C6FE4"/>
    <w:rsid w:val="005C7680"/>
    <w:rsid w:val="005D4311"/>
    <w:rsid w:val="00607CE3"/>
    <w:rsid w:val="00620190"/>
    <w:rsid w:val="006356CB"/>
    <w:rsid w:val="006410B8"/>
    <w:rsid w:val="0064568D"/>
    <w:rsid w:val="00646017"/>
    <w:rsid w:val="006503E2"/>
    <w:rsid w:val="00663E44"/>
    <w:rsid w:val="00666520"/>
    <w:rsid w:val="00672E71"/>
    <w:rsid w:val="00676A27"/>
    <w:rsid w:val="006A4181"/>
    <w:rsid w:val="006B18F8"/>
    <w:rsid w:val="006C7BDD"/>
    <w:rsid w:val="006D0C45"/>
    <w:rsid w:val="006F07CE"/>
    <w:rsid w:val="006F1A29"/>
    <w:rsid w:val="00700A56"/>
    <w:rsid w:val="007027C8"/>
    <w:rsid w:val="0071051C"/>
    <w:rsid w:val="00730E89"/>
    <w:rsid w:val="00734C70"/>
    <w:rsid w:val="0074278A"/>
    <w:rsid w:val="007904F9"/>
    <w:rsid w:val="00793626"/>
    <w:rsid w:val="007A2463"/>
    <w:rsid w:val="007A27C6"/>
    <w:rsid w:val="007A44AD"/>
    <w:rsid w:val="007B44D7"/>
    <w:rsid w:val="007E3122"/>
    <w:rsid w:val="007E6E67"/>
    <w:rsid w:val="00803853"/>
    <w:rsid w:val="00815019"/>
    <w:rsid w:val="008427E9"/>
    <w:rsid w:val="008447FC"/>
    <w:rsid w:val="00856DA3"/>
    <w:rsid w:val="008663B1"/>
    <w:rsid w:val="0088347C"/>
    <w:rsid w:val="008858AE"/>
    <w:rsid w:val="00887AD9"/>
    <w:rsid w:val="00887D8B"/>
    <w:rsid w:val="008A7249"/>
    <w:rsid w:val="008B3DAA"/>
    <w:rsid w:val="008B4DE3"/>
    <w:rsid w:val="008C28EA"/>
    <w:rsid w:val="008F321C"/>
    <w:rsid w:val="00907D7F"/>
    <w:rsid w:val="009250A2"/>
    <w:rsid w:val="00934523"/>
    <w:rsid w:val="009441A4"/>
    <w:rsid w:val="0096041E"/>
    <w:rsid w:val="00985732"/>
    <w:rsid w:val="00994DBF"/>
    <w:rsid w:val="00997350"/>
    <w:rsid w:val="009B23B0"/>
    <w:rsid w:val="009C74B5"/>
    <w:rsid w:val="009D375B"/>
    <w:rsid w:val="009D4F00"/>
    <w:rsid w:val="009E1788"/>
    <w:rsid w:val="009F07E8"/>
    <w:rsid w:val="009F71A3"/>
    <w:rsid w:val="00A10C23"/>
    <w:rsid w:val="00A10F68"/>
    <w:rsid w:val="00A135FA"/>
    <w:rsid w:val="00A13DAC"/>
    <w:rsid w:val="00A26670"/>
    <w:rsid w:val="00A50EF8"/>
    <w:rsid w:val="00A54533"/>
    <w:rsid w:val="00A74551"/>
    <w:rsid w:val="00A946BC"/>
    <w:rsid w:val="00A951C5"/>
    <w:rsid w:val="00AA0F05"/>
    <w:rsid w:val="00AB096F"/>
    <w:rsid w:val="00AB112C"/>
    <w:rsid w:val="00AB307D"/>
    <w:rsid w:val="00AB5104"/>
    <w:rsid w:val="00AF2FC2"/>
    <w:rsid w:val="00AF3044"/>
    <w:rsid w:val="00B106FF"/>
    <w:rsid w:val="00B15654"/>
    <w:rsid w:val="00B173BA"/>
    <w:rsid w:val="00B25F23"/>
    <w:rsid w:val="00B36B8D"/>
    <w:rsid w:val="00B44748"/>
    <w:rsid w:val="00B73E2A"/>
    <w:rsid w:val="00B7768B"/>
    <w:rsid w:val="00B90DFC"/>
    <w:rsid w:val="00BB1845"/>
    <w:rsid w:val="00BC1D61"/>
    <w:rsid w:val="00BC666A"/>
    <w:rsid w:val="00BD1162"/>
    <w:rsid w:val="00BE1198"/>
    <w:rsid w:val="00BF45CE"/>
    <w:rsid w:val="00C02407"/>
    <w:rsid w:val="00C23589"/>
    <w:rsid w:val="00C253BE"/>
    <w:rsid w:val="00C2550E"/>
    <w:rsid w:val="00C521D6"/>
    <w:rsid w:val="00C532FF"/>
    <w:rsid w:val="00C65FF6"/>
    <w:rsid w:val="00C767EB"/>
    <w:rsid w:val="00C90B52"/>
    <w:rsid w:val="00C9479D"/>
    <w:rsid w:val="00C948FC"/>
    <w:rsid w:val="00C97D7E"/>
    <w:rsid w:val="00CA61AF"/>
    <w:rsid w:val="00CC32AA"/>
    <w:rsid w:val="00CC780C"/>
    <w:rsid w:val="00CD7CF1"/>
    <w:rsid w:val="00CE65B6"/>
    <w:rsid w:val="00CF2FB7"/>
    <w:rsid w:val="00D14141"/>
    <w:rsid w:val="00D15FD6"/>
    <w:rsid w:val="00D26B4F"/>
    <w:rsid w:val="00D37E51"/>
    <w:rsid w:val="00D46C87"/>
    <w:rsid w:val="00D61F21"/>
    <w:rsid w:val="00D75746"/>
    <w:rsid w:val="00D75C40"/>
    <w:rsid w:val="00D82262"/>
    <w:rsid w:val="00D83727"/>
    <w:rsid w:val="00DA2BAB"/>
    <w:rsid w:val="00DA649D"/>
    <w:rsid w:val="00DE135D"/>
    <w:rsid w:val="00DE1831"/>
    <w:rsid w:val="00DF106C"/>
    <w:rsid w:val="00E043A7"/>
    <w:rsid w:val="00E06A75"/>
    <w:rsid w:val="00E16525"/>
    <w:rsid w:val="00E26649"/>
    <w:rsid w:val="00E26B7D"/>
    <w:rsid w:val="00E40E33"/>
    <w:rsid w:val="00E5541E"/>
    <w:rsid w:val="00E62A77"/>
    <w:rsid w:val="00EA0A03"/>
    <w:rsid w:val="00EB60EE"/>
    <w:rsid w:val="00EB7CE6"/>
    <w:rsid w:val="00EC3FD6"/>
    <w:rsid w:val="00EC79A6"/>
    <w:rsid w:val="00ED1C39"/>
    <w:rsid w:val="00ED5CDB"/>
    <w:rsid w:val="00ED5F9F"/>
    <w:rsid w:val="00EE4724"/>
    <w:rsid w:val="00EE7E0F"/>
    <w:rsid w:val="00EF368D"/>
    <w:rsid w:val="00F00181"/>
    <w:rsid w:val="00F07C09"/>
    <w:rsid w:val="00F22818"/>
    <w:rsid w:val="00F347BE"/>
    <w:rsid w:val="00F3563A"/>
    <w:rsid w:val="00F50980"/>
    <w:rsid w:val="00F52A03"/>
    <w:rsid w:val="00F56F65"/>
    <w:rsid w:val="00F874F6"/>
    <w:rsid w:val="00F943E2"/>
    <w:rsid w:val="00F9766E"/>
    <w:rsid w:val="00FA3323"/>
    <w:rsid w:val="00FC0F13"/>
    <w:rsid w:val="00FC6311"/>
    <w:rsid w:val="0D7F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EF75A5"/>
  <w14:defaultImageDpi w14:val="300"/>
  <w15:docId w15:val="{B223062E-EA48-1A42-8565-315426DF8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Helvetica Neue" w:eastAsiaTheme="minorEastAsia" w:hAnsi="Helvetica Neue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0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E135D"/>
    <w:pPr>
      <w:suppressAutoHyphens/>
      <w:spacing w:before="160" w:after="160" w:line="288" w:lineRule="auto"/>
    </w:pPr>
    <w:rPr>
      <w:rFonts w:ascii="Franklin Gothic Book" w:hAnsi="Franklin Gothic Book"/>
      <w:sz w:val="1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8347C"/>
    <w:pPr>
      <w:spacing w:before="480" w:after="240" w:line="216" w:lineRule="auto"/>
      <w:outlineLvl w:val="0"/>
    </w:pPr>
    <w:rPr>
      <w:rFonts w:asciiTheme="majorHAnsi" w:eastAsiaTheme="majorEastAsia" w:hAnsiTheme="majorHAnsi" w:cs="Times New Roman (Headings CS)"/>
      <w:bCs/>
      <w:i/>
      <w:color w:val="11207F" w:themeColor="accent1"/>
      <w:spacing w:val="10"/>
      <w:sz w:val="32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8347C"/>
    <w:pPr>
      <w:spacing w:before="240" w:line="240" w:lineRule="auto"/>
      <w:outlineLvl w:val="1"/>
    </w:pPr>
    <w:rPr>
      <w:rFonts w:asciiTheme="majorHAnsi" w:hAnsiTheme="majorHAnsi"/>
      <w:b/>
      <w:color w:val="11207F" w:themeColor="accent1"/>
      <w:spacing w:val="10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173BA"/>
    <w:pPr>
      <w:spacing w:before="360" w:after="240" w:line="216" w:lineRule="auto"/>
      <w:outlineLvl w:val="2"/>
    </w:pPr>
    <w:rPr>
      <w:rFonts w:asciiTheme="majorHAnsi" w:eastAsiaTheme="majorEastAsia" w:hAnsiTheme="majorHAnsi" w:cs="Times New Roman (Headings CS)"/>
      <w:b/>
      <w:i/>
      <w:caps/>
      <w:color w:val="11207F" w:themeColor="accent1"/>
      <w:spacing w:val="1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0710D8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C175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47C"/>
    <w:rPr>
      <w:rFonts w:asciiTheme="majorHAnsi" w:eastAsiaTheme="majorEastAsia" w:hAnsiTheme="majorHAnsi" w:cs="Times New Roman (Headings CS)"/>
      <w:bCs/>
      <w:i/>
      <w:color w:val="11207F" w:themeColor="accent1"/>
      <w:spacing w:val="10"/>
      <w:sz w:val="32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88347C"/>
    <w:rPr>
      <w:rFonts w:asciiTheme="majorHAnsi" w:hAnsiTheme="majorHAnsi"/>
      <w:b/>
      <w:color w:val="11207F" w:themeColor="accent1"/>
      <w:spacing w:val="1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173BA"/>
    <w:rPr>
      <w:rFonts w:asciiTheme="majorHAnsi" w:eastAsiaTheme="majorEastAsia" w:hAnsiTheme="majorHAnsi" w:cs="Times New Roman (Headings CS)"/>
      <w:b/>
      <w:i/>
      <w:caps/>
      <w:color w:val="11207F" w:themeColor="accent1"/>
      <w:spacing w:val="10"/>
      <w:sz w:val="20"/>
    </w:rPr>
  </w:style>
  <w:style w:type="paragraph" w:styleId="Title">
    <w:name w:val="Title"/>
    <w:basedOn w:val="Normal"/>
    <w:next w:val="Subtitle"/>
    <w:link w:val="TitleChar"/>
    <w:autoRedefine/>
    <w:uiPriority w:val="10"/>
    <w:qFormat/>
    <w:rsid w:val="00A74551"/>
    <w:pPr>
      <w:spacing w:after="0" w:line="192" w:lineRule="auto"/>
      <w:contextualSpacing/>
    </w:pPr>
    <w:rPr>
      <w:rFonts w:asciiTheme="majorHAnsi" w:eastAsiaTheme="majorEastAsia" w:hAnsiTheme="majorHAnsi" w:cs="Times New Roman (Headings CS)"/>
      <w:b/>
      <w:i/>
      <w:iCs/>
      <w:caps/>
      <w:color w:val="202C9B" w:themeColor="accent2"/>
      <w:kern w:val="28"/>
      <w:sz w:val="44"/>
      <w:szCs w:val="52"/>
      <w14:ligatures w14:val="all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74551"/>
    <w:pPr>
      <w:numPr>
        <w:ilvl w:val="1"/>
      </w:numPr>
      <w:spacing w:before="80" w:after="360" w:line="192" w:lineRule="auto"/>
    </w:pPr>
    <w:rPr>
      <w:rFonts w:asciiTheme="majorHAnsi" w:eastAsiaTheme="majorEastAsia" w:hAnsiTheme="majorHAnsi" w:cs="Times New Roman (Headings CS)"/>
      <w:color w:val="F2055C" w:themeColor="accent3"/>
      <w:spacing w:val="5"/>
      <w:kern w:val="28"/>
      <w:sz w:val="28"/>
      <w:szCs w:val="32"/>
      <w14:ligatures w14:val="all"/>
    </w:rPr>
  </w:style>
  <w:style w:type="character" w:customStyle="1" w:styleId="SubtitleChar">
    <w:name w:val="Subtitle Char"/>
    <w:basedOn w:val="DefaultParagraphFont"/>
    <w:link w:val="Subtitle"/>
    <w:uiPriority w:val="11"/>
    <w:rsid w:val="00A74551"/>
    <w:rPr>
      <w:rFonts w:asciiTheme="majorHAnsi" w:eastAsiaTheme="majorEastAsia" w:hAnsiTheme="majorHAnsi" w:cs="Times New Roman (Headings CS)"/>
      <w:color w:val="F2055C" w:themeColor="accent3"/>
      <w:spacing w:val="5"/>
      <w:kern w:val="28"/>
      <w:sz w:val="28"/>
      <w:szCs w:val="32"/>
      <w14:ligatures w14:val="all"/>
    </w:rPr>
  </w:style>
  <w:style w:type="character" w:customStyle="1" w:styleId="TitleChar">
    <w:name w:val="Title Char"/>
    <w:basedOn w:val="DefaultParagraphFont"/>
    <w:link w:val="Title"/>
    <w:uiPriority w:val="10"/>
    <w:rsid w:val="00A74551"/>
    <w:rPr>
      <w:rFonts w:asciiTheme="majorHAnsi" w:eastAsiaTheme="majorEastAsia" w:hAnsiTheme="majorHAnsi" w:cs="Times New Roman (Headings CS)"/>
      <w:b/>
      <w:i/>
      <w:iCs/>
      <w:caps/>
      <w:color w:val="202C9B" w:themeColor="accent2"/>
      <w:kern w:val="28"/>
      <w:sz w:val="44"/>
      <w:szCs w:val="52"/>
      <w14:ligatures w14:val="all"/>
    </w:rPr>
  </w:style>
  <w:style w:type="paragraph" w:styleId="Header">
    <w:name w:val="header"/>
    <w:basedOn w:val="Normal"/>
    <w:link w:val="HeaderChar"/>
    <w:uiPriority w:val="99"/>
    <w:unhideWhenUsed/>
    <w:rsid w:val="00D15FD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FD6"/>
  </w:style>
  <w:style w:type="paragraph" w:styleId="Footer">
    <w:name w:val="footer"/>
    <w:basedOn w:val="Normal"/>
    <w:link w:val="FooterChar"/>
    <w:uiPriority w:val="99"/>
    <w:unhideWhenUsed/>
    <w:rsid w:val="00A951C5"/>
    <w:pPr>
      <w:tabs>
        <w:tab w:val="center" w:pos="4320"/>
        <w:tab w:val="right" w:pos="8640"/>
      </w:tabs>
      <w:spacing w:after="0" w:line="240" w:lineRule="auto"/>
    </w:pPr>
    <w:rPr>
      <w:color w:val="11207F" w:themeColor="accent1"/>
      <w:spacing w:val="1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951C5"/>
    <w:rPr>
      <w:rFonts w:ascii="Franklin Gothic Book" w:hAnsi="Franklin Gothic Book"/>
      <w:color w:val="11207F" w:themeColor="accent1"/>
      <w:spacing w:val="10"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5FD6"/>
    <w:pPr>
      <w:spacing w:after="0" w:line="240" w:lineRule="auto"/>
    </w:pPr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FD6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2B5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B173BA"/>
    <w:rPr>
      <w:rFonts w:asciiTheme="minorHAnsi" w:hAnsiTheme="minorHAnsi"/>
      <w:b/>
      <w:color w:val="F2055C" w:themeColor="accent3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8447FC"/>
    <w:pPr>
      <w:numPr>
        <w:numId w:val="3"/>
      </w:numPr>
      <w:spacing w:before="80" w:after="8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8447FC"/>
    <w:rPr>
      <w:rFonts w:ascii="Franklin Gothic Book" w:hAnsi="Franklin Gothic Book"/>
      <w:sz w:val="18"/>
    </w:rPr>
  </w:style>
  <w:style w:type="paragraph" w:styleId="Quote">
    <w:name w:val="Quote"/>
    <w:basedOn w:val="Normal"/>
    <w:next w:val="QuoteAttribution"/>
    <w:link w:val="QuoteChar"/>
    <w:uiPriority w:val="29"/>
    <w:qFormat/>
    <w:rsid w:val="0088347C"/>
    <w:pPr>
      <w:spacing w:before="240" w:line="216" w:lineRule="auto"/>
    </w:pPr>
    <w:rPr>
      <w:rFonts w:asciiTheme="majorHAnsi" w:hAnsiTheme="majorHAnsi"/>
      <w:b/>
      <w:i/>
      <w:iCs/>
      <w:color w:val="01C3E5" w:themeColor="accent6"/>
      <w:spacing w:val="20"/>
      <w:sz w:val="44"/>
    </w:rPr>
  </w:style>
  <w:style w:type="paragraph" w:customStyle="1" w:styleId="QuoteAttribution">
    <w:name w:val="Quote Attribution"/>
    <w:basedOn w:val="Normal"/>
    <w:qFormat/>
    <w:rsid w:val="00B173BA"/>
    <w:pPr>
      <w:spacing w:before="100" w:beforeAutospacing="1" w:after="360" w:line="216" w:lineRule="auto"/>
      <w:jc w:val="right"/>
    </w:pPr>
    <w:rPr>
      <w:rFonts w:asciiTheme="majorHAnsi" w:hAnsiTheme="majorHAnsi"/>
      <w:b/>
      <w:i/>
      <w:caps/>
      <w:color w:val="F2055C" w:themeColor="accent3"/>
      <w:sz w:val="16"/>
    </w:rPr>
  </w:style>
  <w:style w:type="character" w:customStyle="1" w:styleId="QuoteChar">
    <w:name w:val="Quote Char"/>
    <w:basedOn w:val="DefaultParagraphFont"/>
    <w:link w:val="Quote"/>
    <w:uiPriority w:val="29"/>
    <w:rsid w:val="0088347C"/>
    <w:rPr>
      <w:rFonts w:asciiTheme="majorHAnsi" w:hAnsiTheme="majorHAnsi"/>
      <w:b/>
      <w:i/>
      <w:iCs/>
      <w:color w:val="01C3E5" w:themeColor="accent6"/>
      <w:spacing w:val="20"/>
      <w:sz w:val="44"/>
    </w:rPr>
  </w:style>
  <w:style w:type="paragraph" w:customStyle="1" w:styleId="Notes">
    <w:name w:val="Notes"/>
    <w:basedOn w:val="Normal"/>
    <w:qFormat/>
    <w:rsid w:val="0039375D"/>
    <w:rPr>
      <w:i/>
      <w:iCs/>
      <w:color w:val="161616" w:themeColor="text1"/>
      <w:szCs w:val="18"/>
    </w:rPr>
  </w:style>
  <w:style w:type="paragraph" w:customStyle="1" w:styleId="OfferingTitle">
    <w:name w:val="Offering Title"/>
    <w:next w:val="OfferingDescription"/>
    <w:autoRedefine/>
    <w:qFormat/>
    <w:rsid w:val="0025017B"/>
    <w:pPr>
      <w:keepNext/>
      <w:spacing w:before="480" w:after="80" w:line="216" w:lineRule="auto"/>
    </w:pPr>
    <w:rPr>
      <w:rFonts w:asciiTheme="majorHAnsi" w:hAnsiTheme="majorHAnsi"/>
      <w:b/>
      <w:i/>
      <w:color w:val="F2055C" w:themeColor="accent3"/>
      <w:sz w:val="32"/>
    </w:rPr>
  </w:style>
  <w:style w:type="paragraph" w:customStyle="1" w:styleId="OfferingDescription">
    <w:name w:val="Offering Description"/>
    <w:basedOn w:val="Normal"/>
    <w:next w:val="OfferingList"/>
    <w:qFormat/>
    <w:rsid w:val="00887D8B"/>
    <w:pPr>
      <w:spacing w:before="80" w:line="240" w:lineRule="auto"/>
    </w:pPr>
    <w:rPr>
      <w:color w:val="000000"/>
      <w:sz w:val="16"/>
    </w:rPr>
  </w:style>
  <w:style w:type="paragraph" w:customStyle="1" w:styleId="OfferingList">
    <w:name w:val="Offering List"/>
    <w:basedOn w:val="ListParagraph"/>
    <w:qFormat/>
    <w:rsid w:val="0025017B"/>
    <w:pPr>
      <w:numPr>
        <w:numId w:val="1"/>
      </w:numPr>
      <w:spacing w:line="192" w:lineRule="auto"/>
    </w:pPr>
    <w:rPr>
      <w:rFonts w:asciiTheme="minorHAnsi" w:hAnsiTheme="minorHAnsi"/>
      <w:color w:val="000000"/>
      <w:sz w:val="16"/>
    </w:rPr>
  </w:style>
  <w:style w:type="paragraph" w:customStyle="1" w:styleId="OfferingNotes">
    <w:name w:val="Offering Notes"/>
    <w:basedOn w:val="Quote"/>
    <w:next w:val="OfferingTitle"/>
    <w:autoRedefine/>
    <w:qFormat/>
    <w:rsid w:val="00DA649D"/>
    <w:pPr>
      <w:spacing w:before="120" w:after="0" w:line="264" w:lineRule="auto"/>
    </w:pPr>
    <w:rPr>
      <w:rFonts w:ascii="Franklin Gothic Book" w:hAnsi="Franklin Gothic Book"/>
      <w:spacing w:val="0"/>
      <w:sz w:val="18"/>
      <w:szCs w:val="18"/>
    </w:rPr>
  </w:style>
  <w:style w:type="table" w:customStyle="1" w:styleId="TableGrid1">
    <w:name w:val="Table Grid1"/>
    <w:basedOn w:val="TableNormal"/>
    <w:next w:val="TableGrid"/>
    <w:rsid w:val="00547A3F"/>
    <w:pPr>
      <w:spacing w:before="120" w:after="240" w:line="276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aliases w:val="Kalypso Table"/>
    <w:basedOn w:val="TableNormal"/>
    <w:next w:val="TableGrid"/>
    <w:rsid w:val="00303604"/>
    <w:pPr>
      <w:spacing w:before="100" w:beforeAutospacing="1" w:after="100" w:afterAutospacing="1" w:line="216" w:lineRule="auto"/>
    </w:pPr>
    <w:rPr>
      <w:rFonts w:asciiTheme="minorHAnsi" w:eastAsia="Times New Roman" w:hAnsiTheme="minorHAnsi"/>
      <w:szCs w:val="20"/>
    </w:rPr>
    <w:tblPr>
      <w:tblStyleRow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86" w:type="dxa"/>
        <w:left w:w="115" w:type="dxa"/>
        <w:bottom w:w="86" w:type="dxa"/>
        <w:right w:w="115" w:type="dxa"/>
      </w:tblCellMar>
    </w:tblPr>
    <w:tcPr>
      <w:tcMar>
        <w:top w:w="115" w:type="dxa"/>
        <w:left w:w="115" w:type="dxa"/>
        <w:bottom w:w="115" w:type="dxa"/>
        <w:right w:w="115" w:type="dxa"/>
      </w:tcMar>
    </w:tcPr>
    <w:tblStylePr w:type="firstRow">
      <w:pPr>
        <w:wordWrap/>
        <w:spacing w:beforeLines="0" w:before="100" w:beforeAutospacing="1" w:afterLines="0" w:after="100" w:afterAutospacing="1" w:line="216" w:lineRule="auto"/>
        <w:jc w:val="left"/>
      </w:pPr>
      <w:rPr>
        <w:rFonts w:asciiTheme="majorHAnsi" w:hAnsiTheme="majorHAnsi"/>
        <w:b w:val="0"/>
        <w:i w:val="0"/>
        <w:caps/>
        <w:smallCaps w:val="0"/>
        <w:color w:val="FFFFFF" w:themeColor="background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F34F" w:themeFill="accent5"/>
        <w:tcMar>
          <w:top w:w="58" w:type="dxa"/>
          <w:left w:w="115" w:type="dxa"/>
          <w:bottom w:w="58" w:type="dxa"/>
          <w:right w:w="115" w:type="dxa"/>
        </w:tcMar>
        <w:vAlign w:val="center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ListParagraphnoindent">
    <w:name w:val="List Paragraph (no indent)"/>
    <w:basedOn w:val="ListParagraph"/>
    <w:qFormat/>
    <w:rsid w:val="0039375D"/>
    <w:pPr>
      <w:numPr>
        <w:numId w:val="2"/>
      </w:numPr>
    </w:pPr>
  </w:style>
  <w:style w:type="paragraph" w:customStyle="1" w:styleId="Address">
    <w:name w:val="Address"/>
    <w:basedOn w:val="Normal"/>
    <w:uiPriority w:val="3"/>
    <w:qFormat/>
    <w:rsid w:val="00DE135D"/>
    <w:pPr>
      <w:suppressAutoHyphens w:val="0"/>
      <w:spacing w:before="0" w:after="280" w:line="312" w:lineRule="auto"/>
      <w:contextualSpacing/>
    </w:pPr>
    <w:rPr>
      <w:rFonts w:asciiTheme="minorHAnsi" w:hAnsiTheme="minorHAnsi" w:cstheme="minorBidi"/>
      <w:b/>
      <w:color w:val="11207F" w:themeColor="accent1"/>
      <w:sz w:val="16"/>
      <w:szCs w:val="18"/>
      <w:lang w:eastAsia="ja-JP"/>
    </w:rPr>
  </w:style>
  <w:style w:type="paragraph" w:styleId="NoSpacing">
    <w:name w:val="No Spacing"/>
    <w:link w:val="NoSpacingChar"/>
    <w:uiPriority w:val="1"/>
    <w:qFormat/>
    <w:rsid w:val="0039375D"/>
    <w:rPr>
      <w:rFonts w:ascii="Franklin Gothic Book" w:hAnsi="Franklin Gothic Book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39375D"/>
    <w:rPr>
      <w:rFonts w:ascii="Franklin Gothic Book" w:hAnsi="Franklin Gothic Book" w:cstheme="minorBidi"/>
      <w:sz w:val="22"/>
      <w:szCs w:val="22"/>
      <w:lang w:eastAsia="zh-CN"/>
    </w:rPr>
  </w:style>
  <w:style w:type="table" w:styleId="GridTable7Colorful-Accent5">
    <w:name w:val="Grid Table 7 Colorful Accent 5"/>
    <w:basedOn w:val="TableNormal"/>
    <w:uiPriority w:val="52"/>
    <w:rsid w:val="00303604"/>
    <w:rPr>
      <w:color w:val="00B53B" w:themeColor="accent5" w:themeShade="BF"/>
    </w:rPr>
    <w:tblPr>
      <w:tblStyleRowBandSize w:val="1"/>
      <w:tblStyleColBandSize w:val="1"/>
      <w:tblBorders>
        <w:top w:val="single" w:sz="4" w:space="0" w:color="60FE92" w:themeColor="accent5" w:themeTint="99"/>
        <w:left w:val="single" w:sz="4" w:space="0" w:color="60FE92" w:themeColor="accent5" w:themeTint="99"/>
        <w:bottom w:val="single" w:sz="4" w:space="0" w:color="60FE92" w:themeColor="accent5" w:themeTint="99"/>
        <w:right w:val="single" w:sz="4" w:space="0" w:color="60FE92" w:themeColor="accent5" w:themeTint="99"/>
        <w:insideH w:val="single" w:sz="4" w:space="0" w:color="60FE92" w:themeColor="accent5" w:themeTint="99"/>
        <w:insideV w:val="single" w:sz="4" w:space="0" w:color="60FE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EDA" w:themeFill="accent5" w:themeFillTint="33"/>
      </w:tcPr>
    </w:tblStylePr>
    <w:tblStylePr w:type="band1Horz">
      <w:tblPr/>
      <w:tcPr>
        <w:shd w:val="clear" w:color="auto" w:fill="C9FEDA" w:themeFill="accent5" w:themeFillTint="33"/>
      </w:tcPr>
    </w:tblStylePr>
    <w:tblStylePr w:type="neCell">
      <w:tblPr/>
      <w:tcPr>
        <w:tcBorders>
          <w:bottom w:val="single" w:sz="4" w:space="0" w:color="60FE92" w:themeColor="accent5" w:themeTint="99"/>
        </w:tcBorders>
      </w:tcPr>
    </w:tblStylePr>
    <w:tblStylePr w:type="nwCell">
      <w:tblPr/>
      <w:tcPr>
        <w:tcBorders>
          <w:bottom w:val="single" w:sz="4" w:space="0" w:color="60FE92" w:themeColor="accent5" w:themeTint="99"/>
        </w:tcBorders>
      </w:tcPr>
    </w:tblStylePr>
    <w:tblStylePr w:type="seCell">
      <w:tblPr/>
      <w:tcPr>
        <w:tcBorders>
          <w:top w:val="single" w:sz="4" w:space="0" w:color="60FE92" w:themeColor="accent5" w:themeTint="99"/>
        </w:tcBorders>
      </w:tcPr>
    </w:tblStylePr>
    <w:tblStylePr w:type="swCell">
      <w:tblPr/>
      <w:tcPr>
        <w:tcBorders>
          <w:top w:val="single" w:sz="4" w:space="0" w:color="60FE92" w:themeColor="accent5" w:themeTint="99"/>
        </w:tcBorders>
      </w:tcPr>
    </w:tblStylePr>
  </w:style>
  <w:style w:type="paragraph" w:customStyle="1" w:styleId="Intro">
    <w:name w:val="Intro"/>
    <w:basedOn w:val="Normal"/>
    <w:next w:val="Normal"/>
    <w:autoRedefine/>
    <w:qFormat/>
    <w:rsid w:val="004F7B91"/>
    <w:rPr>
      <w:sz w:val="2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0D8"/>
    <w:rPr>
      <w:rFonts w:ascii="Franklin Gothic Book" w:eastAsiaTheme="majorEastAsia" w:hAnsi="Franklin Gothic Book" w:cstheme="majorBidi"/>
      <w:i/>
      <w:iCs/>
      <w:color w:val="0C175E" w:themeColor="accent1" w:themeShade="BF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88347C"/>
    <w:pPr>
      <w:suppressAutoHyphens w:val="0"/>
      <w:spacing w:before="240" w:after="0" w:line="259" w:lineRule="auto"/>
      <w:ind w:left="360" w:hanging="360"/>
      <w:contextualSpacing/>
      <w:outlineLvl w:val="9"/>
    </w:pPr>
    <w:rPr>
      <w:rFonts w:asciiTheme="minorHAnsi" w:eastAsiaTheme="minorEastAsia" w:hAnsiTheme="minorHAnsi" w:cs="Arial"/>
      <w:b/>
      <w:color w:val="F2055C" w:themeColor="accent3"/>
      <w:spacing w:val="0"/>
      <w:szCs w:val="18"/>
      <w:lang w:eastAsia="en-US"/>
    </w:rPr>
  </w:style>
  <w:style w:type="paragraph" w:styleId="Closing">
    <w:name w:val="Closing"/>
    <w:basedOn w:val="Normal"/>
    <w:next w:val="Signature"/>
    <w:link w:val="ClosingChar"/>
    <w:uiPriority w:val="5"/>
    <w:qFormat/>
    <w:rsid w:val="008B4DE3"/>
    <w:pPr>
      <w:suppressAutoHyphens w:val="0"/>
      <w:spacing w:before="720" w:after="0" w:line="240" w:lineRule="auto"/>
    </w:pPr>
    <w:rPr>
      <w:rFonts w:asciiTheme="minorHAnsi" w:hAnsiTheme="minorHAnsi" w:cstheme="minorBidi"/>
      <w:bCs/>
      <w:color w:val="161616" w:themeColor="text1"/>
      <w:szCs w:val="18"/>
      <w:lang w:eastAsia="ja-JP"/>
    </w:rPr>
  </w:style>
  <w:style w:type="character" w:customStyle="1" w:styleId="ClosingChar">
    <w:name w:val="Closing Char"/>
    <w:basedOn w:val="DefaultParagraphFont"/>
    <w:link w:val="Closing"/>
    <w:uiPriority w:val="5"/>
    <w:rsid w:val="008B4DE3"/>
    <w:rPr>
      <w:rFonts w:asciiTheme="minorHAnsi" w:hAnsiTheme="minorHAnsi" w:cstheme="minorBidi"/>
      <w:bCs/>
      <w:color w:val="161616" w:themeColor="text1"/>
      <w:sz w:val="18"/>
      <w:szCs w:val="18"/>
      <w:lang w:eastAsia="ja-JP"/>
    </w:rPr>
  </w:style>
  <w:style w:type="paragraph" w:styleId="Signature">
    <w:name w:val="Signature"/>
    <w:basedOn w:val="Normal"/>
    <w:next w:val="Normal"/>
    <w:link w:val="SignatureChar"/>
    <w:uiPriority w:val="6"/>
    <w:qFormat/>
    <w:rsid w:val="00DE135D"/>
    <w:pPr>
      <w:pBdr>
        <w:top w:val="single" w:sz="12" w:space="2" w:color="F2055C" w:themeColor="accent3"/>
      </w:pBdr>
      <w:suppressAutoHyphens w:val="0"/>
      <w:spacing w:before="1080" w:after="280" w:line="240" w:lineRule="auto"/>
      <w:contextualSpacing/>
    </w:pPr>
    <w:rPr>
      <w:rFonts w:asciiTheme="minorHAnsi" w:hAnsiTheme="minorHAnsi" w:cstheme="minorBidi"/>
      <w:bCs/>
      <w:color w:val="161616" w:themeColor="text1"/>
      <w:szCs w:val="18"/>
      <w:lang w:eastAsia="ja-JP"/>
    </w:rPr>
  </w:style>
  <w:style w:type="character" w:customStyle="1" w:styleId="SignatureChar">
    <w:name w:val="Signature Char"/>
    <w:basedOn w:val="DefaultParagraphFont"/>
    <w:link w:val="Signature"/>
    <w:uiPriority w:val="6"/>
    <w:rsid w:val="00DE135D"/>
    <w:rPr>
      <w:rFonts w:asciiTheme="minorHAnsi" w:hAnsiTheme="minorHAnsi" w:cstheme="minorBidi"/>
      <w:bCs/>
      <w:color w:val="161616" w:themeColor="text1"/>
      <w:sz w:val="18"/>
      <w:szCs w:val="18"/>
      <w:lang w:eastAsia="ja-JP"/>
    </w:rPr>
  </w:style>
  <w:style w:type="paragraph" w:styleId="Date">
    <w:name w:val="Date"/>
    <w:basedOn w:val="Normal"/>
    <w:next w:val="Address"/>
    <w:link w:val="DateChar"/>
    <w:uiPriority w:val="2"/>
    <w:qFormat/>
    <w:rsid w:val="00DE135D"/>
    <w:pPr>
      <w:suppressAutoHyphens w:val="0"/>
      <w:spacing w:before="720" w:after="280" w:line="240" w:lineRule="auto"/>
      <w:contextualSpacing/>
    </w:pPr>
    <w:rPr>
      <w:rFonts w:asciiTheme="minorHAnsi" w:hAnsiTheme="minorHAnsi" w:cs="Times New Roman (Body CS)"/>
      <w:b/>
      <w:bCs/>
      <w:i/>
      <w:caps/>
      <w:color w:val="F2055C" w:themeColor="accent3"/>
      <w:sz w:val="16"/>
      <w:szCs w:val="18"/>
      <w:lang w:eastAsia="ja-JP"/>
    </w:rPr>
  </w:style>
  <w:style w:type="character" w:customStyle="1" w:styleId="DateChar">
    <w:name w:val="Date Char"/>
    <w:basedOn w:val="DefaultParagraphFont"/>
    <w:link w:val="Date"/>
    <w:uiPriority w:val="2"/>
    <w:rsid w:val="00DE135D"/>
    <w:rPr>
      <w:rFonts w:asciiTheme="minorHAnsi" w:hAnsiTheme="minorHAnsi" w:cs="Times New Roman (Body CS)"/>
      <w:b/>
      <w:bCs/>
      <w:i/>
      <w:caps/>
      <w:color w:val="F2055C" w:themeColor="accent3"/>
      <w:sz w:val="16"/>
      <w:szCs w:val="18"/>
      <w:lang w:eastAsia="ja-JP"/>
    </w:rPr>
  </w:style>
  <w:style w:type="paragraph" w:styleId="Salutation">
    <w:name w:val="Salutation"/>
    <w:basedOn w:val="Normal"/>
    <w:next w:val="Normal"/>
    <w:link w:val="SalutationChar"/>
    <w:uiPriority w:val="4"/>
    <w:qFormat/>
    <w:rsid w:val="009F07E8"/>
    <w:pPr>
      <w:suppressAutoHyphens w:val="0"/>
      <w:spacing w:before="800" w:after="180" w:line="240" w:lineRule="auto"/>
    </w:pPr>
    <w:rPr>
      <w:rFonts w:asciiTheme="majorHAnsi" w:hAnsiTheme="majorHAnsi" w:cs="Times New Roman (Body CS)"/>
      <w:bCs/>
      <w:i/>
      <w:color w:val="161616" w:themeColor="text1"/>
      <w:szCs w:val="18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9F07E8"/>
    <w:rPr>
      <w:rFonts w:asciiTheme="majorHAnsi" w:hAnsiTheme="majorHAnsi" w:cs="Times New Roman (Body CS)"/>
      <w:bCs/>
      <w:i/>
      <w:color w:val="161616" w:themeColor="text1"/>
      <w:sz w:val="18"/>
      <w:szCs w:val="18"/>
      <w:lang w:eastAsia="ja-JP"/>
    </w:rPr>
  </w:style>
  <w:style w:type="paragraph" w:customStyle="1" w:styleId="Name">
    <w:name w:val="Name"/>
    <w:basedOn w:val="Normal"/>
    <w:uiPriority w:val="1"/>
    <w:qFormat/>
    <w:rsid w:val="002F5BD5"/>
    <w:pPr>
      <w:suppressAutoHyphens w:val="0"/>
      <w:spacing w:before="120" w:after="120" w:line="216" w:lineRule="auto"/>
    </w:pPr>
    <w:rPr>
      <w:rFonts w:asciiTheme="majorHAnsi" w:eastAsiaTheme="minorHAnsi" w:hAnsiTheme="majorHAnsi" w:cs="Times New Roman (Body CS)"/>
      <w:caps/>
      <w:color w:val="161616" w:themeColor="text1"/>
      <w:sz w:val="36"/>
      <w:szCs w:val="20"/>
      <w:lang w:eastAsia="ja-JP"/>
    </w:rPr>
  </w:style>
  <w:style w:type="paragraph" w:customStyle="1" w:styleId="ContactInfo">
    <w:name w:val="Contact Info"/>
    <w:basedOn w:val="Normal"/>
    <w:uiPriority w:val="2"/>
    <w:qFormat/>
    <w:rsid w:val="00DE135D"/>
    <w:pPr>
      <w:suppressAutoHyphens w:val="0"/>
      <w:spacing w:before="0" w:after="180" w:line="336" w:lineRule="auto"/>
      <w:contextualSpacing/>
    </w:pPr>
    <w:rPr>
      <w:rFonts w:asciiTheme="majorHAnsi" w:eastAsiaTheme="minorHAnsi" w:hAnsiTheme="majorHAnsi" w:cstheme="minorBidi"/>
      <w:bCs/>
      <w:i/>
      <w:iCs/>
      <w:color w:val="11207F" w:themeColor="accent1"/>
      <w:sz w:val="16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B4DE3"/>
    <w:rPr>
      <w:color w:val="202C9B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8B4D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4DE3"/>
    <w:rPr>
      <w:color w:val="202C9B" w:themeColor="followedHyperlink"/>
      <w:u w:val="single"/>
    </w:rPr>
  </w:style>
  <w:style w:type="paragraph" w:customStyle="1" w:styleId="TableHeader">
    <w:name w:val="Table Header"/>
    <w:basedOn w:val="Normal"/>
    <w:qFormat/>
    <w:rsid w:val="000352D4"/>
    <w:pPr>
      <w:spacing w:beforeAutospacing="1" w:afterAutospacing="1"/>
    </w:pPr>
    <w:rPr>
      <w:rFonts w:asciiTheme="majorHAnsi" w:eastAsia="Times New Roman" w:hAnsiTheme="majorHAnsi"/>
      <w:caps/>
      <w:color w:val="161616" w:themeColor="text1"/>
      <w:sz w:val="16"/>
      <w:szCs w:val="18"/>
    </w:rPr>
  </w:style>
  <w:style w:type="numbering" w:customStyle="1" w:styleId="CurrentList1">
    <w:name w:val="Current List1"/>
    <w:uiPriority w:val="99"/>
    <w:rsid w:val="00DA649D"/>
    <w:pPr>
      <w:numPr>
        <w:numId w:val="9"/>
      </w:numPr>
    </w:pPr>
  </w:style>
  <w:style w:type="numbering" w:customStyle="1" w:styleId="CurrentList2">
    <w:name w:val="Current List2"/>
    <w:uiPriority w:val="99"/>
    <w:rsid w:val="00DA649D"/>
    <w:pPr>
      <w:numPr>
        <w:numId w:val="10"/>
      </w:numPr>
    </w:pPr>
  </w:style>
  <w:style w:type="numbering" w:customStyle="1" w:styleId="CurrentList3">
    <w:name w:val="Current List3"/>
    <w:uiPriority w:val="99"/>
    <w:rsid w:val="00DA649D"/>
    <w:pPr>
      <w:numPr>
        <w:numId w:val="11"/>
      </w:numPr>
    </w:pPr>
  </w:style>
  <w:style w:type="numbering" w:customStyle="1" w:styleId="CurrentList4">
    <w:name w:val="Current List4"/>
    <w:uiPriority w:val="99"/>
    <w:rsid w:val="00DA649D"/>
    <w:pPr>
      <w:numPr>
        <w:numId w:val="12"/>
      </w:numPr>
    </w:pPr>
  </w:style>
  <w:style w:type="table" w:styleId="ListTable1Light-Accent4">
    <w:name w:val="List Table 1 Light Accent 4"/>
    <w:basedOn w:val="TableNormal"/>
    <w:uiPriority w:val="46"/>
    <w:rsid w:val="0071051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0F2F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0F2F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FAFE" w:themeFill="accent4" w:themeFillTint="33"/>
      </w:tcPr>
    </w:tblStylePr>
    <w:tblStylePr w:type="band1Horz">
      <w:tblPr/>
      <w:tcPr>
        <w:shd w:val="clear" w:color="auto" w:fill="CFFAFE" w:themeFill="accent4" w:themeFillTint="33"/>
      </w:tcPr>
    </w:tblStylePr>
  </w:style>
  <w:style w:type="numbering" w:customStyle="1" w:styleId="CurrentList5">
    <w:name w:val="Current List5"/>
    <w:uiPriority w:val="99"/>
    <w:rsid w:val="0025017B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1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rku\OneDrive%20-%20The%20Launch%20Box\Launch%20Box%20Corporate\Marketing\Client%20Logos%20and%20Templates\Hyperscayle\Templates\Hyperscayle%20Word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4606BD3C0553F4185F29EC9D601E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CAB03F-1257-2146-9EF4-13C8B658056F}"/>
      </w:docPartPr>
      <w:docPartBody>
        <w:p w:rsidR="004F5A92" w:rsidRDefault="008D712A" w:rsidP="008D712A">
          <w:pPr>
            <w:pStyle w:val="E4606BD3C0553F4185F29EC9D601E85B"/>
          </w:pPr>
          <w:r>
            <w:t>Date</w:t>
          </w:r>
        </w:p>
      </w:docPartBody>
    </w:docPart>
    <w:docPart>
      <w:docPartPr>
        <w:name w:val="D6EC7A1DA95B5B45A77373A24A750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9A689-B532-F647-93AA-AFDE626C1A75}"/>
      </w:docPartPr>
      <w:docPartBody>
        <w:p w:rsidR="004F5A92" w:rsidRDefault="008D712A" w:rsidP="008D712A">
          <w:pPr>
            <w:pStyle w:val="D6EC7A1DA95B5B45A77373A24A750502"/>
          </w:pPr>
          <w:r>
            <w:t>Recipient</w:t>
          </w:r>
        </w:p>
      </w:docPartBody>
    </w:docPart>
    <w:docPart>
      <w:docPartPr>
        <w:name w:val="5F239538EA18D140A45DE98CA477F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C0CE3F-9AC4-5045-A76F-6D5AE5126E5E}"/>
      </w:docPartPr>
      <w:docPartBody>
        <w:p w:rsidR="004F5A92" w:rsidRDefault="008D712A" w:rsidP="008D712A">
          <w:pPr>
            <w:pStyle w:val="5F239538EA18D140A45DE98CA477FB1A"/>
          </w:pPr>
          <w:r>
            <w:t>Company</w:t>
          </w:r>
        </w:p>
      </w:docPartBody>
    </w:docPart>
    <w:docPart>
      <w:docPartPr>
        <w:name w:val="EAA9DC86C895144196E65A37A7152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87F838-5C4E-C740-B9F2-349A685C1858}"/>
      </w:docPartPr>
      <w:docPartBody>
        <w:p w:rsidR="004F5A92" w:rsidRDefault="008D712A" w:rsidP="008D712A">
          <w:pPr>
            <w:pStyle w:val="EAA9DC86C895144196E65A37A715297E"/>
          </w:pPr>
          <w:r>
            <w:t>Street Address</w:t>
          </w:r>
          <w:r>
            <w:br/>
            <w:t>City, ST ZIP Code</w:t>
          </w:r>
        </w:p>
      </w:docPartBody>
    </w:docPart>
    <w:docPart>
      <w:docPartPr>
        <w:name w:val="9E4A0B8408D75844B7EB0094D2794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6C2D1-6E83-AA48-ACEF-50B3422C5675}"/>
      </w:docPartPr>
      <w:docPartBody>
        <w:p w:rsidR="004F5A92" w:rsidRDefault="008D712A" w:rsidP="008D712A">
          <w:pPr>
            <w:pStyle w:val="9E4A0B8408D75844B7EB0094D2794D0C"/>
          </w:pPr>
          <w:r>
            <w:t>Recipient</w:t>
          </w:r>
        </w:p>
      </w:docPartBody>
    </w:docPart>
    <w:docPart>
      <w:docPartPr>
        <w:name w:val="FA70901504F6874E8F94892A3079E6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09B82-E38F-7E46-8897-122223FDECA6}"/>
      </w:docPartPr>
      <w:docPartBody>
        <w:p w:rsidR="008D712A" w:rsidRDefault="008D712A">
          <w:r>
            <w:t>To get started right away, just tap any placeholder text (such as this) and start typing.</w:t>
          </w:r>
        </w:p>
        <w:p w:rsidR="004F5A92" w:rsidRDefault="008D712A" w:rsidP="008D712A">
          <w:pPr>
            <w:pStyle w:val="FA70901504F6874E8F94892A3079E6F7"/>
          </w:pPr>
          <w:r>
            <w:t>Wondering what to include in your cover letter? It’s a good idea to include key points about why you’re a great fit for the company and the best choice for the specific job. Of course, don’t forget to ask for the interview—but keep it brief! A cover letter shouldn’t read like a novel, no matter how great a plot you’ve got.</w:t>
          </w:r>
        </w:p>
      </w:docPartBody>
    </w:docPart>
    <w:docPart>
      <w:docPartPr>
        <w:name w:val="B7A4004A4F64E7479918E546E7C74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0B2D3-4F35-0842-A60D-7DA2902600BB}"/>
      </w:docPartPr>
      <w:docPartBody>
        <w:p w:rsidR="004F5A92" w:rsidRDefault="008D712A" w:rsidP="008D712A">
          <w:pPr>
            <w:pStyle w:val="B7A4004A4F64E7479918E546E7C742FF"/>
          </w:pPr>
          <w:r>
            <w:t>Sincerely,</w:t>
          </w:r>
        </w:p>
      </w:docPartBody>
    </w:docPart>
    <w:docPart>
      <w:docPartPr>
        <w:name w:val="C7F9C335CDB1EB458795220E652A6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067B3-2B89-B54C-B5CF-E553C3626FE9}"/>
      </w:docPartPr>
      <w:docPartBody>
        <w:p w:rsidR="004F5A92" w:rsidRDefault="008D712A" w:rsidP="008D712A">
          <w:pPr>
            <w:pStyle w:val="C7F9C335CDB1EB458795220E652A6EDD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Helvetica Neue"/>
    <w:charset w:val="00"/>
    <w:family w:val="auto"/>
    <w:pitch w:val="variable"/>
    <w:sig w:usb0="E50002FF" w:usb1="500079DB" w:usb2="0000001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2A"/>
    <w:rsid w:val="004F5A92"/>
    <w:rsid w:val="00582A79"/>
    <w:rsid w:val="006356CB"/>
    <w:rsid w:val="008D712A"/>
    <w:rsid w:val="00A670F5"/>
    <w:rsid w:val="00D5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4606BD3C0553F4185F29EC9D601E85B">
    <w:name w:val="E4606BD3C0553F4185F29EC9D601E85B"/>
    <w:rsid w:val="008D712A"/>
  </w:style>
  <w:style w:type="paragraph" w:customStyle="1" w:styleId="D6EC7A1DA95B5B45A77373A24A750502">
    <w:name w:val="D6EC7A1DA95B5B45A77373A24A750502"/>
    <w:rsid w:val="008D712A"/>
  </w:style>
  <w:style w:type="paragraph" w:customStyle="1" w:styleId="5F239538EA18D140A45DE98CA477FB1A">
    <w:name w:val="5F239538EA18D140A45DE98CA477FB1A"/>
    <w:rsid w:val="008D712A"/>
  </w:style>
  <w:style w:type="paragraph" w:customStyle="1" w:styleId="EAA9DC86C895144196E65A37A715297E">
    <w:name w:val="EAA9DC86C895144196E65A37A715297E"/>
    <w:rsid w:val="008D712A"/>
  </w:style>
  <w:style w:type="paragraph" w:customStyle="1" w:styleId="9E4A0B8408D75844B7EB0094D2794D0C">
    <w:name w:val="9E4A0B8408D75844B7EB0094D2794D0C"/>
    <w:rsid w:val="008D712A"/>
  </w:style>
  <w:style w:type="paragraph" w:customStyle="1" w:styleId="FA70901504F6874E8F94892A3079E6F7">
    <w:name w:val="FA70901504F6874E8F94892A3079E6F7"/>
    <w:rsid w:val="008D712A"/>
  </w:style>
  <w:style w:type="paragraph" w:customStyle="1" w:styleId="B7A4004A4F64E7479918E546E7C742FF">
    <w:name w:val="B7A4004A4F64E7479918E546E7C742FF"/>
    <w:rsid w:val="008D712A"/>
  </w:style>
  <w:style w:type="paragraph" w:customStyle="1" w:styleId="C7F9C335CDB1EB458795220E652A6EDD">
    <w:name w:val="C7F9C335CDB1EB458795220E652A6EDD"/>
    <w:rsid w:val="008D71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TLB Office Theme">
  <a:themeElements>
    <a:clrScheme name="Hyperscayle">
      <a:dk1>
        <a:srgbClr val="161616"/>
      </a:dk1>
      <a:lt1>
        <a:srgbClr val="FFFFFF"/>
      </a:lt1>
      <a:dk2>
        <a:srgbClr val="0B105B"/>
      </a:dk2>
      <a:lt2>
        <a:srgbClr val="E8E8E8"/>
      </a:lt2>
      <a:accent1>
        <a:srgbClr val="11207F"/>
      </a:accent1>
      <a:accent2>
        <a:srgbClr val="202C9B"/>
      </a:accent2>
      <a:accent3>
        <a:srgbClr val="F2055C"/>
      </a:accent3>
      <a:accent4>
        <a:srgbClr val="11EAFB"/>
      </a:accent4>
      <a:accent5>
        <a:srgbClr val="01F34F"/>
      </a:accent5>
      <a:accent6>
        <a:srgbClr val="01C3E5"/>
      </a:accent6>
      <a:hlink>
        <a:srgbClr val="202C9B"/>
      </a:hlink>
      <a:folHlink>
        <a:srgbClr val="202C9B"/>
      </a:folHlink>
    </a:clrScheme>
    <a:fontScheme name="Test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lIns="91440" tIns="91440" rIns="91440" bIns="91440" rtlCol="0" anchor="ctr"/>
      <a:lstStyle>
        <a:defPPr algn="ctr">
          <a:defRPr sz="2000" dirty="0" smtClean="0">
            <a:solidFill>
              <a:schemeClr val="accent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/>
      <a:bodyPr vert="horz" lIns="45720" tIns="45720" rIns="45720" bIns="45720" rtlCol="0">
        <a:normAutofit/>
      </a:bodyPr>
      <a:lstStyle>
        <a:defPPr algn="l">
          <a:spcBef>
            <a:spcPts val="1800"/>
          </a:spcBef>
          <a:defRPr dirty="0"/>
        </a:defPPr>
      </a:lstStyle>
    </a:txDef>
  </a:objectDefaults>
  <a:extraClrSchemeLst/>
  <a:extLst>
    <a:ext uri="{05A4C25C-085E-4340-85A3-A5531E510DB2}">
      <thm15:themeFamily xmlns:thm15="http://schemas.microsoft.com/office/thememl/2012/main" name="TLB Office Theme" id="{BEBDD8DE-2E4F-8847-A663-0D96DEBE1102}" vid="{BD9FCB0B-6F88-0540-956A-019C92D754A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1b799b-9263-4874-b153-9fe32b96900c">
      <Terms xmlns="http://schemas.microsoft.com/office/infopath/2007/PartnerControls"/>
    </lcf76f155ced4ddcb4097134ff3c332f>
    <TaxCatchAll xmlns="7da7bdb0-dc76-4f10-9703-507b55c992fc" xsi:nil="true"/>
    <Files xmlns="7c1b799b-9263-4874-b153-9fe32b96900c">
      <Url xsi:nil="true"/>
      <Description xsi:nil="true"/>
    </File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48C5FF7F42654E8BFD9C474085E8D3" ma:contentTypeVersion="19" ma:contentTypeDescription="Create a new document." ma:contentTypeScope="" ma:versionID="913a101e64e13edbacfac83c0f93c015">
  <xsd:schema xmlns:xsd="http://www.w3.org/2001/XMLSchema" xmlns:xs="http://www.w3.org/2001/XMLSchema" xmlns:p="http://schemas.microsoft.com/office/2006/metadata/properties" xmlns:ns2="7da7bdb0-dc76-4f10-9703-507b55c992fc" xmlns:ns3="7c1b799b-9263-4874-b153-9fe32b96900c" targetNamespace="http://schemas.microsoft.com/office/2006/metadata/properties" ma:root="true" ma:fieldsID="a0fa96b220b06b9aab417f097bb1b167" ns2:_="" ns3:_="">
    <xsd:import namespace="7da7bdb0-dc76-4f10-9703-507b55c992fc"/>
    <xsd:import namespace="7c1b799b-9263-4874-b153-9fe32b96900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File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7bdb0-dc76-4f10-9703-507b55c992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40be32b-3948-4603-be26-8bd62e0891cc}" ma:internalName="TaxCatchAll" ma:showField="CatchAllData" ma:web="7da7bdb0-dc76-4f10-9703-507b55c992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b799b-9263-4874-b153-9fe32b9690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4efe893-eb4a-4167-8877-da8b418b88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iles" ma:index="24" nillable="true" ma:displayName="Files" ma:format="Hyperlink" ma:internalName="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0C9B5F-74D1-455A-82D9-BCC311845D65}">
  <ds:schemaRefs>
    <ds:schemaRef ds:uri="http://schemas.microsoft.com/office/2006/metadata/properties"/>
    <ds:schemaRef ds:uri="http://schemas.microsoft.com/office/infopath/2007/PartnerControls"/>
    <ds:schemaRef ds:uri="7c1b799b-9263-4874-b153-9fe32b96900c"/>
    <ds:schemaRef ds:uri="7da7bdb0-dc76-4f10-9703-507b55c992fc"/>
  </ds:schemaRefs>
</ds:datastoreItem>
</file>

<file path=customXml/itemProps2.xml><?xml version="1.0" encoding="utf-8"?>
<ds:datastoreItem xmlns:ds="http://schemas.openxmlformats.org/officeDocument/2006/customXml" ds:itemID="{AF054B74-C489-4A20-B7F9-6DCE2651B9A6}"/>
</file>

<file path=customXml/itemProps3.xml><?xml version="1.0" encoding="utf-8"?>
<ds:datastoreItem xmlns:ds="http://schemas.openxmlformats.org/officeDocument/2006/customXml" ds:itemID="{41BFF901-3FE8-4995-A8F5-D0B4ECF3CB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Hyperscayle Word Template</Template>
  <TotalTime>23</TotalTime>
  <Pages>1</Pages>
  <Words>102</Words>
  <Characters>513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Manager/>
  <Company>Hyperscayle</Company>
  <LinksUpToDate>false</LinksUpToDate>
  <CharactersWithSpaces>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Steve Hurst</dc:creator>
  <cp:keywords/>
  <dc:description/>
  <cp:lastModifiedBy>Amber Kunes</cp:lastModifiedBy>
  <cp:revision>11</cp:revision>
  <cp:lastPrinted>2021-09-15T20:50:00Z</cp:lastPrinted>
  <dcterms:created xsi:type="dcterms:W3CDTF">2022-07-01T21:48:00Z</dcterms:created>
  <dcterms:modified xsi:type="dcterms:W3CDTF">2024-07-31T05:05:00Z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0x010100B948C5FF7F42654E8BFD9C474085E8D3</vt:lpwstr>
  </property>
  <property fmtid="{D5CDD505-2E9C-101B-9397-08002B2CF9AE}" pid="3" name="Order">
    <vt:i4>8700</vt:i4>
  </property>
  <property fmtid="{D5CDD505-2E9C-101B-9397-08002B2CF9AE}" pid="4" name="GrammarlyDocumentId">
    <vt:lpwstr>d016b54f5a3780f20728c639ec1178bbd1e1296d96bc41ea833184fe05aab50c</vt:lpwstr>
  </property>
  <property fmtid="{D5CDD505-2E9C-101B-9397-08002B2CF9AE}" pid="5" name="MediaServiceImageTags">
    <vt:lpwstr/>
  </property>
</Properties>
</file>